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0A165" w14:textId="77777777" w:rsidR="00416278" w:rsidRPr="00FB6559" w:rsidRDefault="00416278" w:rsidP="00416278">
      <w:pPr>
        <w:tabs>
          <w:tab w:val="center" w:pos="4513"/>
        </w:tabs>
        <w:suppressAutoHyphens/>
        <w:jc w:val="center"/>
        <w:rPr>
          <w:rFonts w:asciiTheme="minorHAnsi" w:hAnsiTheme="minorHAnsi" w:cstheme="minorHAnsi"/>
          <w:b/>
          <w:i/>
          <w:spacing w:val="-3"/>
        </w:rPr>
      </w:pPr>
      <w:r w:rsidRPr="00FB6559">
        <w:rPr>
          <w:rFonts w:asciiTheme="minorHAnsi" w:hAnsiTheme="minorHAnsi" w:cstheme="minorHAnsi"/>
          <w:b/>
          <w:i/>
          <w:spacing w:val="-4"/>
        </w:rPr>
        <w:t>CONTROL DE VERSIONES</w:t>
      </w:r>
    </w:p>
    <w:p w14:paraId="3461D779" w14:textId="77777777" w:rsidR="00416278" w:rsidRPr="00FB6559" w:rsidRDefault="00416278" w:rsidP="00416278">
      <w:pPr>
        <w:tabs>
          <w:tab w:val="left" w:pos="-720"/>
        </w:tabs>
        <w:suppressAutoHyphens/>
        <w:rPr>
          <w:rFonts w:asciiTheme="minorHAnsi" w:hAnsiTheme="minorHAnsi" w:cstheme="minorHAnsi"/>
          <w:spacing w:val="-3"/>
        </w:rPr>
      </w:pPr>
    </w:p>
    <w:tbl>
      <w:tblPr>
        <w:tblW w:w="97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29" w:type="dxa"/>
          <w:right w:w="129" w:type="dxa"/>
        </w:tblCellMar>
        <w:tblLook w:val="0000" w:firstRow="0" w:lastRow="0" w:firstColumn="0" w:lastColumn="0" w:noHBand="0" w:noVBand="0"/>
      </w:tblPr>
      <w:tblGrid>
        <w:gridCol w:w="1134"/>
        <w:gridCol w:w="1985"/>
        <w:gridCol w:w="1984"/>
        <w:gridCol w:w="3402"/>
        <w:gridCol w:w="1276"/>
      </w:tblGrid>
      <w:tr w:rsidR="00416278" w:rsidRPr="00FB6559" w14:paraId="50180F70" w14:textId="77777777" w:rsidTr="7CCC23BA">
        <w:trPr>
          <w:jc w:val="center"/>
        </w:trPr>
        <w:tc>
          <w:tcPr>
            <w:tcW w:w="1134" w:type="dxa"/>
            <w:vAlign w:val="center"/>
          </w:tcPr>
          <w:p w14:paraId="4A3D906F" w14:textId="77777777" w:rsidR="00416278" w:rsidRPr="00FB6559" w:rsidRDefault="00416278" w:rsidP="0087391C">
            <w:pPr>
              <w:tabs>
                <w:tab w:val="center" w:pos="549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VERSION</w:t>
            </w:r>
          </w:p>
        </w:tc>
        <w:tc>
          <w:tcPr>
            <w:tcW w:w="1985" w:type="dxa"/>
            <w:vAlign w:val="center"/>
          </w:tcPr>
          <w:p w14:paraId="61572E65" w14:textId="77777777" w:rsidR="00416278" w:rsidRPr="00FB6559" w:rsidRDefault="00416278" w:rsidP="0087391C">
            <w:pPr>
              <w:tabs>
                <w:tab w:val="center" w:pos="655"/>
              </w:tabs>
              <w:suppressAutoHyphens/>
              <w:spacing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SOLICITADO POR</w:t>
            </w:r>
          </w:p>
        </w:tc>
        <w:tc>
          <w:tcPr>
            <w:tcW w:w="1984" w:type="dxa"/>
            <w:vAlign w:val="center"/>
          </w:tcPr>
          <w:p w14:paraId="4AEE8E46" w14:textId="77777777" w:rsidR="00416278" w:rsidRPr="00FB6559" w:rsidRDefault="00416278" w:rsidP="0087391C">
            <w:pPr>
              <w:tabs>
                <w:tab w:val="center" w:pos="1861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REALIZADO POR</w:t>
            </w:r>
          </w:p>
        </w:tc>
        <w:tc>
          <w:tcPr>
            <w:tcW w:w="3402" w:type="dxa"/>
            <w:vAlign w:val="center"/>
          </w:tcPr>
          <w:p w14:paraId="12243081" w14:textId="77777777" w:rsidR="00416278" w:rsidRPr="00FB6559" w:rsidRDefault="00416278" w:rsidP="0087391C">
            <w:pPr>
              <w:tabs>
                <w:tab w:val="center" w:pos="1861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>DESCRIPCIÓN DEL CAMBIO</w:t>
            </w:r>
          </w:p>
        </w:tc>
        <w:tc>
          <w:tcPr>
            <w:tcW w:w="1276" w:type="dxa"/>
            <w:vAlign w:val="center"/>
          </w:tcPr>
          <w:p w14:paraId="52731230" w14:textId="77777777" w:rsidR="00416278" w:rsidRPr="00FB6559" w:rsidRDefault="00416278" w:rsidP="0087391C">
            <w:pPr>
              <w:tabs>
                <w:tab w:val="center" w:pos="998"/>
              </w:tabs>
              <w:suppressAutoHyphens/>
              <w:spacing w:before="90" w:after="73"/>
              <w:jc w:val="center"/>
              <w:rPr>
                <w:rFonts w:asciiTheme="minorHAnsi" w:hAnsiTheme="minorHAnsi" w:cstheme="minorHAnsi"/>
                <w:b/>
                <w:spacing w:val="-2"/>
              </w:rPr>
            </w:pPr>
            <w:r w:rsidRPr="00FB6559">
              <w:rPr>
                <w:rFonts w:asciiTheme="minorHAnsi" w:hAnsiTheme="minorHAnsi" w:cstheme="minorHAnsi"/>
                <w:b/>
                <w:spacing w:val="-2"/>
              </w:rPr>
              <w:t xml:space="preserve">FECHA </w:t>
            </w:r>
          </w:p>
        </w:tc>
      </w:tr>
      <w:tr w:rsidR="006C2044" w:rsidRPr="00FB6559" w14:paraId="53247E7C" w14:textId="77777777" w:rsidTr="006C2044">
        <w:trPr>
          <w:jc w:val="center"/>
        </w:trPr>
        <w:tc>
          <w:tcPr>
            <w:tcW w:w="1134" w:type="dxa"/>
            <w:vAlign w:val="center"/>
          </w:tcPr>
          <w:p w14:paraId="649841BE" w14:textId="77777777" w:rsidR="006C2044" w:rsidRPr="00FB6559" w:rsidRDefault="006C2044" w:rsidP="006C2044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r w:rsidRPr="00FB6559">
              <w:rPr>
                <w:rFonts w:asciiTheme="minorHAnsi" w:hAnsiTheme="minorHAnsi" w:cstheme="minorHAnsi"/>
                <w:spacing w:val="-2"/>
              </w:rPr>
              <w:t>1</w:t>
            </w:r>
          </w:p>
        </w:tc>
        <w:tc>
          <w:tcPr>
            <w:tcW w:w="1985" w:type="dxa"/>
            <w:vAlign w:val="center"/>
          </w:tcPr>
          <w:p w14:paraId="38D87189" w14:textId="03B66DA2" w:rsidR="006C2044" w:rsidRPr="00FB6559" w:rsidRDefault="006C2044" w:rsidP="006C2044">
            <w:pPr>
              <w:spacing w:before="90" w:after="73" w:line="259" w:lineRule="auto"/>
              <w:jc w:val="center"/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</w:rPr>
              <w:t>Vaope</w:t>
            </w:r>
            <w:proofErr w:type="spellEnd"/>
          </w:p>
        </w:tc>
        <w:tc>
          <w:tcPr>
            <w:tcW w:w="1984" w:type="dxa"/>
            <w:vAlign w:val="center"/>
          </w:tcPr>
          <w:p w14:paraId="6FA74088" w14:textId="7872F152" w:rsidR="006C2044" w:rsidRPr="00FB6559" w:rsidRDefault="006C2044" w:rsidP="006C2044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r w:rsidRPr="00FB6559">
              <w:rPr>
                <w:rFonts w:asciiTheme="minorHAnsi" w:hAnsiTheme="minorHAnsi" w:cstheme="minorHAnsi"/>
              </w:rPr>
              <w:t>Johan Zuñiga Cordova</w:t>
            </w:r>
          </w:p>
        </w:tc>
        <w:tc>
          <w:tcPr>
            <w:tcW w:w="3402" w:type="dxa"/>
            <w:vAlign w:val="center"/>
          </w:tcPr>
          <w:p w14:paraId="1AD8A985" w14:textId="77777777" w:rsidR="006C2044" w:rsidRPr="00FB6559" w:rsidRDefault="006C2044" w:rsidP="006C2044">
            <w:pPr>
              <w:tabs>
                <w:tab w:val="left" w:pos="-720"/>
              </w:tabs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r w:rsidRPr="00FB6559">
              <w:rPr>
                <w:rFonts w:asciiTheme="minorHAnsi" w:hAnsiTheme="minorHAnsi" w:cstheme="minorHAnsi"/>
                <w:spacing w:val="-2"/>
              </w:rPr>
              <w:t>Creación del Documento</w:t>
            </w:r>
          </w:p>
        </w:tc>
        <w:tc>
          <w:tcPr>
            <w:tcW w:w="1276" w:type="dxa"/>
            <w:vAlign w:val="center"/>
          </w:tcPr>
          <w:p w14:paraId="0C14A146" w14:textId="4C9AF013" w:rsidR="006C2044" w:rsidRPr="00FB6559" w:rsidRDefault="006C2044" w:rsidP="006C2044">
            <w:pPr>
              <w:suppressAutoHyphens/>
              <w:jc w:val="center"/>
              <w:rPr>
                <w:rFonts w:asciiTheme="minorHAnsi" w:hAnsiTheme="minorHAnsi" w:cstheme="minorHAnsi"/>
                <w:spacing w:val="-2"/>
              </w:rPr>
            </w:pPr>
            <w:r>
              <w:rPr>
                <w:rFonts w:asciiTheme="minorHAnsi" w:hAnsiTheme="minorHAnsi" w:cstheme="minorHAnsi"/>
                <w:spacing w:val="-2"/>
              </w:rPr>
              <w:t>17</w:t>
            </w:r>
            <w:r w:rsidRPr="00FB6559">
              <w:rPr>
                <w:rFonts w:asciiTheme="minorHAnsi" w:hAnsiTheme="minorHAnsi" w:cstheme="minorHAnsi"/>
                <w:spacing w:val="-2"/>
              </w:rPr>
              <w:t>/12/2025</w:t>
            </w:r>
          </w:p>
        </w:tc>
      </w:tr>
    </w:tbl>
    <w:p w14:paraId="3CF2D8B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FB78278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6B784EB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E1A0917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A6309F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280328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F201BC2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BEFFF0E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61743F6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EB8680C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9C7333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244B1BB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740BF08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7C4A2F3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1DAD63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55194E1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6133563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0A8C6A4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17A882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2F17101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8198EC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646F86C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A2AFC78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44A9609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ADEA302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A052F11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CA81374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1D46C8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7178A8B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8998932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C48D1F6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3209E6D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635B858" w14:textId="77777777" w:rsidR="00DE30E3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D709170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8C91606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900F8CC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E12832B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795E029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4E79F1E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BFC1368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B99DD73" w14:textId="77777777" w:rsidR="00FB6559" w:rsidRDefault="00FB6559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DEE5B62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A4467A7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EC8D893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C889145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E453D54" w14:textId="77777777" w:rsidR="00FB6559" w:rsidRPr="00FB6559" w:rsidRDefault="00FB6559" w:rsidP="00771BBD">
      <w:pPr>
        <w:rPr>
          <w:rFonts w:asciiTheme="minorHAnsi" w:hAnsiTheme="minorHAnsi" w:cstheme="minorHAnsi"/>
          <w:b/>
          <w:bCs/>
          <w:i/>
          <w:iCs/>
          <w:caps/>
          <w:color w:val="000000" w:themeColor="text1"/>
        </w:rPr>
      </w:pPr>
    </w:p>
    <w:sdt>
      <w:sdtPr>
        <w:rPr>
          <w:rFonts w:asciiTheme="minorHAnsi" w:eastAsia="Times New Roman" w:hAnsiTheme="minorHAnsi" w:cstheme="minorHAnsi"/>
          <w:b/>
          <w:bCs/>
          <w:i w:val="0"/>
          <w:color w:val="000000" w:themeColor="text1"/>
          <w:sz w:val="20"/>
          <w:szCs w:val="20"/>
          <w:lang w:val="es-ES" w:eastAsia="es-ES"/>
        </w:rPr>
        <w:id w:val="121974109"/>
        <w:docPartObj>
          <w:docPartGallery w:val="Table of Contents"/>
          <w:docPartUnique/>
        </w:docPartObj>
      </w:sdtPr>
      <w:sdtEndPr>
        <w:rPr>
          <w:color w:val="auto"/>
        </w:rPr>
      </w:sdtEndPr>
      <w:sdtContent>
        <w:p w14:paraId="1656B628" w14:textId="25DA39C9" w:rsidR="00DE30E3" w:rsidRPr="009658AC" w:rsidRDefault="009658AC">
          <w:pPr>
            <w:pStyle w:val="TtuloTDC"/>
            <w:rPr>
              <w:rFonts w:asciiTheme="minorHAnsi" w:hAnsiTheme="minorHAnsi" w:cstheme="minorHAnsi"/>
              <w:b/>
              <w:bCs/>
              <w:i w:val="0"/>
              <w:iCs/>
              <w:color w:val="000000" w:themeColor="text1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bCs/>
              <w:i w:val="0"/>
              <w:iCs/>
              <w:color w:val="000000" w:themeColor="text1"/>
              <w:sz w:val="20"/>
              <w:szCs w:val="20"/>
              <w:lang w:val="es-ES"/>
            </w:rPr>
            <w:t>INDICE</w:t>
          </w:r>
        </w:p>
        <w:p w14:paraId="3A7318A0" w14:textId="6141512A" w:rsidR="006C2044" w:rsidRDefault="00DE30E3">
          <w:pPr>
            <w:pStyle w:val="TDC1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r w:rsidRPr="009658AC">
            <w:rPr>
              <w:rFonts w:asciiTheme="minorHAnsi" w:hAnsiTheme="minorHAnsi" w:cstheme="minorHAnsi"/>
            </w:rPr>
            <w:fldChar w:fldCharType="begin"/>
          </w:r>
          <w:r w:rsidRPr="009658AC">
            <w:rPr>
              <w:rFonts w:asciiTheme="minorHAnsi" w:hAnsiTheme="minorHAnsi" w:cstheme="minorHAnsi"/>
            </w:rPr>
            <w:instrText xml:space="preserve"> TOC \o "1-3" \h \z \u </w:instrText>
          </w:r>
          <w:r w:rsidRPr="009658AC">
            <w:rPr>
              <w:rFonts w:asciiTheme="minorHAnsi" w:hAnsiTheme="minorHAnsi" w:cstheme="minorHAnsi"/>
            </w:rPr>
            <w:fldChar w:fldCharType="separate"/>
          </w:r>
          <w:hyperlink w:anchor="_Toc216868453" w:history="1">
            <w:r w:rsidR="006C2044" w:rsidRPr="00B326A3">
              <w:rPr>
                <w:rStyle w:val="Hipervnculo"/>
                <w:noProof/>
              </w:rPr>
              <w:t>PROCESO DE REGISTRO DE DESCUENTOS ODOO.</w:t>
            </w:r>
            <w:r w:rsidR="006C2044">
              <w:rPr>
                <w:noProof/>
                <w:webHidden/>
              </w:rPr>
              <w:tab/>
            </w:r>
            <w:r w:rsidR="006C2044">
              <w:rPr>
                <w:noProof/>
                <w:webHidden/>
              </w:rPr>
              <w:fldChar w:fldCharType="begin"/>
            </w:r>
            <w:r w:rsidR="006C2044">
              <w:rPr>
                <w:noProof/>
                <w:webHidden/>
              </w:rPr>
              <w:instrText xml:space="preserve"> PAGEREF _Toc216868453 \h </w:instrText>
            </w:r>
            <w:r w:rsidR="006C2044">
              <w:rPr>
                <w:noProof/>
                <w:webHidden/>
              </w:rPr>
            </w:r>
            <w:r w:rsidR="006C2044">
              <w:rPr>
                <w:noProof/>
                <w:webHidden/>
              </w:rPr>
              <w:fldChar w:fldCharType="separate"/>
            </w:r>
            <w:r w:rsidR="006C2044">
              <w:rPr>
                <w:noProof/>
                <w:webHidden/>
              </w:rPr>
              <w:t>3</w:t>
            </w:r>
            <w:r w:rsidR="006C2044">
              <w:rPr>
                <w:noProof/>
                <w:webHidden/>
              </w:rPr>
              <w:fldChar w:fldCharType="end"/>
            </w:r>
          </w:hyperlink>
        </w:p>
        <w:p w14:paraId="6C8478DB" w14:textId="51C89F01" w:rsidR="006C2044" w:rsidRDefault="006C2044">
          <w:pPr>
            <w:pStyle w:val="TDC2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6868454" w:history="1">
            <w:r w:rsidRPr="00B326A3">
              <w:rPr>
                <w:rStyle w:val="Hipervnculo"/>
                <w:noProof/>
                <w:highlight w:val="yellow"/>
              </w:rPr>
              <w:t>A) Factura con descuento por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5562" w14:textId="53C65BC4" w:rsidR="006C2044" w:rsidRDefault="006C2044">
          <w:pPr>
            <w:pStyle w:val="TDC2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6868455" w:history="1">
            <w:r w:rsidRPr="00B326A3">
              <w:rPr>
                <w:rStyle w:val="Hipervnculo"/>
                <w:noProof/>
              </w:rPr>
              <w:t>B) Factura con descuento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152C3" w14:textId="5C0F50EC" w:rsidR="006C2044" w:rsidRDefault="006C2044">
          <w:pPr>
            <w:pStyle w:val="TDC2"/>
            <w:tabs>
              <w:tab w:val="right" w:leader="dot" w:pos="9203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PE" w:eastAsia="es-PE"/>
              <w14:ligatures w14:val="standardContextual"/>
            </w:rPr>
          </w:pPr>
          <w:hyperlink w:anchor="_Toc216868456" w:history="1">
            <w:r w:rsidRPr="00B326A3">
              <w:rPr>
                <w:rStyle w:val="Hipervnculo"/>
                <w:noProof/>
              </w:rPr>
              <w:t>C) Factura con descuento por ITEM y Global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_Toc216868456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6E91C" w14:textId="29B0EB97" w:rsidR="00DE30E3" w:rsidRPr="00FB6559" w:rsidRDefault="00DE30E3">
          <w:pPr>
            <w:rPr>
              <w:rFonts w:asciiTheme="minorHAnsi" w:hAnsiTheme="minorHAnsi" w:cstheme="minorHAnsi"/>
            </w:rPr>
          </w:pPr>
          <w:r w:rsidRPr="009658AC">
            <w:rPr>
              <w:rFonts w:asciiTheme="minorHAnsi" w:hAnsiTheme="minorHAnsi" w:cstheme="minorHAnsi"/>
              <w:b/>
              <w:bCs/>
              <w:lang w:val="es-ES"/>
            </w:rPr>
            <w:fldChar w:fldCharType="end"/>
          </w:r>
        </w:p>
      </w:sdtContent>
    </w:sdt>
    <w:p w14:paraId="6ECF6A85" w14:textId="77777777" w:rsidR="00DE30E3" w:rsidRPr="00FB6559" w:rsidRDefault="00DE30E3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FC39945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562CB0E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4CE0A4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2EBF3C5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D98A12B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946DB82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997CC1D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10FFD37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699379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FE9F23F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F72F64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8CE6F9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1CDCEAD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BB9E253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3DE523C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2E56223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7547A0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043CB0F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7459315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537F28F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DFB9E20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0DF9E5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4E871BC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44A5D23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38610EB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37805D2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63F29E8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B7B4B8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3A0FF5F2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630AD6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61829076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BA226A1" w14:textId="77777777" w:rsidR="00416278" w:rsidRPr="00FB6559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7AD93B2" w14:textId="77777777" w:rsidR="00416278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EF3FBE1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D607B3A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7A95364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4DD5DF5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5A47795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C378DBD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25D1D477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4581C41D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1BD8B17A" w14:textId="77777777" w:rsidR="006C2044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7A24963D" w14:textId="77777777" w:rsidR="006C2044" w:rsidRPr="00FB6559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0DE4B5B7" w14:textId="77777777" w:rsidR="00416278" w:rsidRDefault="00416278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p w14:paraId="5A6FC330" w14:textId="77777777" w:rsidR="006C2044" w:rsidRDefault="006C2044" w:rsidP="006C2044">
      <w:pPr>
        <w:pStyle w:val="Ttulo1"/>
      </w:pPr>
      <w:bookmarkStart w:id="0" w:name="_Toc216868453"/>
      <w:r w:rsidRPr="00A84A92">
        <w:lastRenderedPageBreak/>
        <w:t>PROCESO DE REGISTRO DE DESCUENTOS ODOO.</w:t>
      </w:r>
      <w:bookmarkEnd w:id="0"/>
    </w:p>
    <w:p w14:paraId="6AE0B786" w14:textId="77777777" w:rsidR="006C2044" w:rsidRPr="006C2044" w:rsidRDefault="006C2044" w:rsidP="006C2044"/>
    <w:p w14:paraId="0C9FE6C7" w14:textId="77777777" w:rsidR="006C2044" w:rsidRPr="00BE16F4" w:rsidRDefault="006C2044" w:rsidP="006C2044">
      <w:pPr>
        <w:pStyle w:val="Ttulo2"/>
      </w:pPr>
      <w:bookmarkStart w:id="1" w:name="_Toc216868454"/>
      <w:r w:rsidRPr="00FC304B">
        <w:rPr>
          <w:highlight w:val="yellow"/>
        </w:rPr>
        <w:t>A) Factura con descuento por ITEM</w:t>
      </w:r>
      <w:bookmarkEnd w:id="1"/>
    </w:p>
    <w:p w14:paraId="6D6507B4" w14:textId="77777777" w:rsidR="006C2044" w:rsidRDefault="006C2044" w:rsidP="006C2044">
      <w:pPr>
        <w:pStyle w:val="Prrafodelista"/>
        <w:numPr>
          <w:ilvl w:val="0"/>
          <w:numId w:val="47"/>
        </w:numPr>
        <w:spacing w:after="160" w:line="278" w:lineRule="auto"/>
      </w:pPr>
      <w:r>
        <w:t>Ingresar a -&gt; Clientes -&gt; Facturas -&gt; Nuevo</w:t>
      </w:r>
    </w:p>
    <w:p w14:paraId="57E5730F" w14:textId="77777777" w:rsidR="006C2044" w:rsidRDefault="006C2044" w:rsidP="006C2044">
      <w:pPr>
        <w:pStyle w:val="Prrafodelista"/>
        <w:numPr>
          <w:ilvl w:val="0"/>
          <w:numId w:val="47"/>
        </w:numPr>
        <w:spacing w:after="160" w:line="278" w:lineRule="auto"/>
      </w:pPr>
      <w:r>
        <w:t>Completar datos de factura de ventas</w:t>
      </w:r>
    </w:p>
    <w:p w14:paraId="187BEB3B" w14:textId="77777777" w:rsidR="006C2044" w:rsidRDefault="006C2044" w:rsidP="006C2044">
      <w:r w:rsidRPr="00793191">
        <w:rPr>
          <w:noProof/>
        </w:rPr>
        <w:drawing>
          <wp:inline distT="0" distB="0" distL="0" distR="0" wp14:anchorId="088C995C" wp14:editId="0EE2148F">
            <wp:extent cx="5615035" cy="2872225"/>
            <wp:effectExtent l="0" t="0" r="5080" b="4445"/>
            <wp:docPr id="241069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691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8348" cy="28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F5AC" w14:textId="77777777" w:rsidR="006C2044" w:rsidRDefault="006C2044" w:rsidP="006C2044"/>
    <w:p w14:paraId="310CAD03" w14:textId="77777777" w:rsidR="006C2044" w:rsidRDefault="006C2044" w:rsidP="006C2044">
      <w:pPr>
        <w:pStyle w:val="Prrafodelista"/>
        <w:numPr>
          <w:ilvl w:val="0"/>
          <w:numId w:val="47"/>
        </w:numPr>
        <w:spacing w:after="160" w:line="278" w:lineRule="auto"/>
      </w:pPr>
      <w:r>
        <w:t xml:space="preserve">Agregar </w:t>
      </w:r>
      <w:proofErr w:type="spellStart"/>
      <w:r>
        <w:t>item</w:t>
      </w:r>
      <w:proofErr w:type="spellEnd"/>
      <w:r>
        <w:t xml:space="preserve"> y precio</w:t>
      </w:r>
    </w:p>
    <w:p w14:paraId="4E562AA6" w14:textId="77777777" w:rsidR="006C2044" w:rsidRDefault="006C2044" w:rsidP="006C2044">
      <w:r w:rsidRPr="00793191">
        <w:rPr>
          <w:noProof/>
        </w:rPr>
        <w:drawing>
          <wp:inline distT="0" distB="0" distL="0" distR="0" wp14:anchorId="0A33D163" wp14:editId="33AB7A34">
            <wp:extent cx="5614670" cy="2891185"/>
            <wp:effectExtent l="0" t="0" r="5080" b="4445"/>
            <wp:docPr id="388756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7569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8614" cy="289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04FC" w14:textId="77777777" w:rsidR="006C2044" w:rsidRDefault="006C2044" w:rsidP="006C2044"/>
    <w:p w14:paraId="075F19DB" w14:textId="77777777" w:rsidR="006C2044" w:rsidRDefault="006C2044" w:rsidP="006C2044"/>
    <w:p w14:paraId="0C2CBB9C" w14:textId="77777777" w:rsidR="006C2044" w:rsidRDefault="006C2044" w:rsidP="006C2044"/>
    <w:p w14:paraId="6B3CC705" w14:textId="77777777" w:rsidR="006C2044" w:rsidRDefault="006C2044" w:rsidP="006C2044"/>
    <w:p w14:paraId="00C897AE" w14:textId="77777777" w:rsidR="006C2044" w:rsidRDefault="006C2044" w:rsidP="006C2044"/>
    <w:p w14:paraId="14F16D44" w14:textId="77777777" w:rsidR="006C2044" w:rsidRDefault="006C2044" w:rsidP="006C2044"/>
    <w:p w14:paraId="58CFE021" w14:textId="77777777" w:rsidR="006C2044" w:rsidRDefault="006C2044" w:rsidP="006C2044"/>
    <w:p w14:paraId="6AA80B33" w14:textId="77777777" w:rsidR="006C2044" w:rsidRDefault="006C2044" w:rsidP="006C2044"/>
    <w:p w14:paraId="6441083F" w14:textId="77777777" w:rsidR="006C2044" w:rsidRDefault="006C2044" w:rsidP="006C2044">
      <w:pPr>
        <w:pStyle w:val="Prrafodelista"/>
        <w:numPr>
          <w:ilvl w:val="0"/>
          <w:numId w:val="47"/>
        </w:numPr>
        <w:spacing w:after="160" w:line="278" w:lineRule="auto"/>
      </w:pPr>
      <w:proofErr w:type="spellStart"/>
      <w:r>
        <w:lastRenderedPageBreak/>
        <w:t>Click</w:t>
      </w:r>
      <w:proofErr w:type="spellEnd"/>
      <w:r>
        <w:t xml:space="preserve"> en guardar</w:t>
      </w:r>
    </w:p>
    <w:p w14:paraId="2DE65173" w14:textId="77777777" w:rsidR="006C2044" w:rsidRDefault="006C2044" w:rsidP="006C2044">
      <w:r w:rsidRPr="00793191">
        <w:rPr>
          <w:noProof/>
        </w:rPr>
        <w:drawing>
          <wp:inline distT="0" distB="0" distL="0" distR="0" wp14:anchorId="40957A83" wp14:editId="5C01647C">
            <wp:extent cx="5837287" cy="2990031"/>
            <wp:effectExtent l="0" t="0" r="0" b="1270"/>
            <wp:docPr id="661143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43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46093" cy="299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F6637" w14:textId="77777777" w:rsidR="006C2044" w:rsidRDefault="006C2044" w:rsidP="006C2044"/>
    <w:p w14:paraId="6A914A15" w14:textId="77777777" w:rsidR="006C2044" w:rsidRDefault="006C2044" w:rsidP="006C2044">
      <w:pPr>
        <w:pStyle w:val="Prrafodelista"/>
        <w:numPr>
          <w:ilvl w:val="0"/>
          <w:numId w:val="47"/>
        </w:numPr>
        <w:spacing w:after="160" w:line="278" w:lineRule="auto"/>
      </w:pPr>
      <w:r>
        <w:t>Seleccionar botón descuento</w:t>
      </w:r>
    </w:p>
    <w:p w14:paraId="62D3FC71" w14:textId="77777777" w:rsidR="006C2044" w:rsidRDefault="006C2044" w:rsidP="006C2044">
      <w:r w:rsidRPr="00793191">
        <w:rPr>
          <w:noProof/>
        </w:rPr>
        <w:drawing>
          <wp:inline distT="0" distB="0" distL="0" distR="0" wp14:anchorId="5E16980B" wp14:editId="3E66EC04">
            <wp:extent cx="5859194" cy="3001252"/>
            <wp:effectExtent l="0" t="0" r="8255" b="8890"/>
            <wp:docPr id="1659845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845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3897" cy="300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85BB5" w14:textId="77777777" w:rsidR="006C2044" w:rsidRDefault="006C2044" w:rsidP="006C2044"/>
    <w:p w14:paraId="7F3314BA" w14:textId="77777777" w:rsidR="006C2044" w:rsidRDefault="006C2044" w:rsidP="006C2044"/>
    <w:p w14:paraId="65AF2C03" w14:textId="77777777" w:rsidR="006C2044" w:rsidRDefault="006C2044" w:rsidP="006C2044"/>
    <w:p w14:paraId="0C386674" w14:textId="77777777" w:rsidR="006C2044" w:rsidRDefault="006C2044" w:rsidP="006C2044"/>
    <w:p w14:paraId="6ABF312D" w14:textId="77777777" w:rsidR="006C2044" w:rsidRDefault="006C2044" w:rsidP="006C2044"/>
    <w:p w14:paraId="43CE7EAA" w14:textId="77777777" w:rsidR="006C2044" w:rsidRDefault="006C2044" w:rsidP="006C2044"/>
    <w:p w14:paraId="63DE0823" w14:textId="77777777" w:rsidR="006C2044" w:rsidRDefault="006C2044" w:rsidP="006C2044"/>
    <w:p w14:paraId="02D5EDBD" w14:textId="77777777" w:rsidR="006C2044" w:rsidRDefault="006C2044" w:rsidP="006C2044"/>
    <w:p w14:paraId="0F2EB7FA" w14:textId="77777777" w:rsidR="006C2044" w:rsidRDefault="006C2044" w:rsidP="006C2044"/>
    <w:p w14:paraId="5F451291" w14:textId="77777777" w:rsidR="006C2044" w:rsidRDefault="006C2044" w:rsidP="006C2044"/>
    <w:p w14:paraId="534A12D2" w14:textId="77777777" w:rsidR="006C2044" w:rsidRDefault="006C2044" w:rsidP="006C2044"/>
    <w:p w14:paraId="57EB1263" w14:textId="77777777" w:rsidR="006C2044" w:rsidRDefault="006C2044" w:rsidP="006C2044">
      <w:pPr>
        <w:pStyle w:val="Prrafodelista"/>
        <w:numPr>
          <w:ilvl w:val="0"/>
          <w:numId w:val="47"/>
        </w:numPr>
        <w:spacing w:after="160" w:line="278" w:lineRule="auto"/>
      </w:pPr>
      <w:r>
        <w:lastRenderedPageBreak/>
        <w:t>Configurar descuento por ITEM (Puede ser por monto o porcentaje)</w:t>
      </w:r>
    </w:p>
    <w:p w14:paraId="702D3A7A" w14:textId="77777777" w:rsidR="006C2044" w:rsidRDefault="006C2044" w:rsidP="006C2044">
      <w:r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12294459" w14:textId="77777777" w:rsidR="006C2044" w:rsidRDefault="006C2044" w:rsidP="006C2044">
      <w:r w:rsidRPr="00793191">
        <w:rPr>
          <w:noProof/>
        </w:rPr>
        <w:drawing>
          <wp:inline distT="0" distB="0" distL="0" distR="0" wp14:anchorId="10650EB2" wp14:editId="2436C21C">
            <wp:extent cx="5862255" cy="3012471"/>
            <wp:effectExtent l="0" t="0" r="5715" b="0"/>
            <wp:docPr id="16100732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7840" cy="301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FBEB5" w14:textId="77777777" w:rsidR="006C2044" w:rsidRDefault="006C2044" w:rsidP="006C2044"/>
    <w:p w14:paraId="46B3FE52" w14:textId="77777777" w:rsidR="006C2044" w:rsidRDefault="006C2044" w:rsidP="006C2044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02305E18" w14:textId="77777777" w:rsidR="006C2044" w:rsidRDefault="006C2044" w:rsidP="006C2044"/>
    <w:p w14:paraId="14966B14" w14:textId="77777777" w:rsidR="006C2044" w:rsidRDefault="006C2044" w:rsidP="006C2044">
      <w:r w:rsidRPr="00793191">
        <w:rPr>
          <w:noProof/>
        </w:rPr>
        <w:drawing>
          <wp:inline distT="0" distB="0" distL="0" distR="0" wp14:anchorId="3F509D9A" wp14:editId="0083C4FB">
            <wp:extent cx="5884697" cy="3048223"/>
            <wp:effectExtent l="0" t="0" r="1905" b="0"/>
            <wp:docPr id="2115156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1416" cy="3051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6A61F" w14:textId="77777777" w:rsidR="006C2044" w:rsidRDefault="006C2044" w:rsidP="006C2044"/>
    <w:p w14:paraId="536FEB85" w14:textId="77777777" w:rsidR="006C2044" w:rsidRDefault="006C2044" w:rsidP="006C2044"/>
    <w:p w14:paraId="12D4D820" w14:textId="77777777" w:rsidR="006C2044" w:rsidRDefault="006C2044" w:rsidP="006C2044"/>
    <w:p w14:paraId="205F5527" w14:textId="77777777" w:rsidR="006C2044" w:rsidRDefault="006C2044" w:rsidP="006C2044"/>
    <w:p w14:paraId="68B18C87" w14:textId="77777777" w:rsidR="006C2044" w:rsidRDefault="006C2044" w:rsidP="006C2044"/>
    <w:p w14:paraId="1B555B1F" w14:textId="77777777" w:rsidR="006C2044" w:rsidRDefault="006C2044" w:rsidP="006C2044"/>
    <w:p w14:paraId="6371870E" w14:textId="77777777" w:rsidR="006C2044" w:rsidRDefault="006C2044" w:rsidP="006C2044"/>
    <w:p w14:paraId="45FEF745" w14:textId="77777777" w:rsidR="006C2044" w:rsidRDefault="006C2044" w:rsidP="006C2044"/>
    <w:p w14:paraId="4F1AB7E6" w14:textId="77777777" w:rsidR="006C2044" w:rsidRDefault="006C2044" w:rsidP="006C2044">
      <w:pPr>
        <w:pStyle w:val="Prrafodelista"/>
        <w:numPr>
          <w:ilvl w:val="0"/>
          <w:numId w:val="47"/>
        </w:numPr>
        <w:spacing w:after="160" w:line="278" w:lineRule="auto"/>
      </w:pPr>
      <w:r>
        <w:lastRenderedPageBreak/>
        <w:t xml:space="preserve">Se crea un nuevo ITEM con el </w:t>
      </w:r>
      <w:proofErr w:type="spellStart"/>
      <w:r>
        <w:t>dscto</w:t>
      </w:r>
      <w:proofErr w:type="spellEnd"/>
      <w:r>
        <w:t xml:space="preserve"> aplicado (En el campo etiqueta se visualiza el descuento asociado al nombre del producto). Se genera el descuento en el resumen </w:t>
      </w:r>
    </w:p>
    <w:p w14:paraId="4F0DBF6E" w14:textId="77777777" w:rsidR="006C2044" w:rsidRDefault="006C2044" w:rsidP="006C2044">
      <w:r>
        <w:t>Resumen:</w:t>
      </w:r>
      <w:r>
        <w:br/>
        <w:t>Precio sin impuesto producto = s/1,000</w:t>
      </w:r>
      <w:r>
        <w:br/>
        <w:t>Precio con impuesto producto = s/1,180</w:t>
      </w:r>
      <w:r>
        <w:br/>
        <w:t xml:space="preserve">Descuento aplicado </w:t>
      </w:r>
      <w:proofErr w:type="spellStart"/>
      <w:r>
        <w:t>item</w:t>
      </w:r>
      <w:proofErr w:type="spellEnd"/>
      <w:r>
        <w:t xml:space="preserve"> 20% = s/236 (Se aplica al total con impuesto)</w:t>
      </w:r>
      <w:r>
        <w:br/>
        <w:t>Precio aplicando el descuento = s/944</w:t>
      </w:r>
    </w:p>
    <w:p w14:paraId="5D75C6BC" w14:textId="77777777" w:rsidR="006C2044" w:rsidRDefault="006C2044" w:rsidP="006C2044"/>
    <w:p w14:paraId="0A560A18" w14:textId="77777777" w:rsidR="006C2044" w:rsidRDefault="006C2044" w:rsidP="006C2044">
      <w:r w:rsidRPr="00A84A92">
        <w:rPr>
          <w:noProof/>
        </w:rPr>
        <w:drawing>
          <wp:inline distT="0" distB="0" distL="0" distR="0" wp14:anchorId="2838BE9A" wp14:editId="3B9AC3FE">
            <wp:extent cx="6011369" cy="3152717"/>
            <wp:effectExtent l="0" t="0" r="0" b="0"/>
            <wp:docPr id="252373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35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7735" cy="315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DEE7F" w14:textId="77777777" w:rsidR="006C2044" w:rsidRDefault="006C2044" w:rsidP="006C2044"/>
    <w:p w14:paraId="74434551" w14:textId="77777777" w:rsidR="006C2044" w:rsidRDefault="006C2044" w:rsidP="006C2044"/>
    <w:p w14:paraId="53C723B2" w14:textId="77777777" w:rsidR="006C2044" w:rsidRDefault="006C2044" w:rsidP="006C2044"/>
    <w:p w14:paraId="19B13377" w14:textId="77777777" w:rsidR="006C2044" w:rsidRDefault="006C2044" w:rsidP="006C2044"/>
    <w:p w14:paraId="3E1020DD" w14:textId="77777777" w:rsidR="006C2044" w:rsidRDefault="006C2044" w:rsidP="006C2044"/>
    <w:p w14:paraId="0BC9A6D0" w14:textId="77777777" w:rsidR="006C2044" w:rsidRDefault="006C2044" w:rsidP="006C2044"/>
    <w:p w14:paraId="52113BF3" w14:textId="77777777" w:rsidR="006C2044" w:rsidRDefault="006C2044" w:rsidP="006C2044"/>
    <w:p w14:paraId="7A35B091" w14:textId="77777777" w:rsidR="006C2044" w:rsidRDefault="006C2044" w:rsidP="006C2044"/>
    <w:p w14:paraId="78C39BF7" w14:textId="77777777" w:rsidR="006C2044" w:rsidRDefault="006C2044" w:rsidP="006C2044"/>
    <w:p w14:paraId="62A2E184" w14:textId="5B7DD8DD" w:rsidR="006C2044" w:rsidRDefault="006C2044" w:rsidP="006C2044"/>
    <w:p w14:paraId="1DB26DDB" w14:textId="77777777" w:rsidR="006C2044" w:rsidRDefault="006C2044" w:rsidP="006C2044"/>
    <w:p w14:paraId="612D296C" w14:textId="77777777" w:rsidR="006C2044" w:rsidRDefault="006C2044" w:rsidP="006C2044"/>
    <w:p w14:paraId="1C9AFD49" w14:textId="77777777" w:rsidR="006C2044" w:rsidRDefault="006C2044" w:rsidP="006C2044"/>
    <w:p w14:paraId="00F3A653" w14:textId="77777777" w:rsidR="006C2044" w:rsidRDefault="006C2044" w:rsidP="006C2044"/>
    <w:p w14:paraId="1E407899" w14:textId="77777777" w:rsidR="006C2044" w:rsidRDefault="006C2044" w:rsidP="006C2044"/>
    <w:p w14:paraId="2A5F5323" w14:textId="77777777" w:rsidR="006C2044" w:rsidRDefault="006C2044" w:rsidP="006C2044"/>
    <w:p w14:paraId="2605249E" w14:textId="77777777" w:rsidR="006C2044" w:rsidRDefault="006C2044" w:rsidP="006C2044"/>
    <w:p w14:paraId="0FBC4394" w14:textId="77777777" w:rsidR="006C2044" w:rsidRDefault="006C2044" w:rsidP="006C2044"/>
    <w:p w14:paraId="7955955B" w14:textId="77777777" w:rsidR="006C2044" w:rsidRDefault="006C2044" w:rsidP="006C2044"/>
    <w:p w14:paraId="05E6F2FD" w14:textId="77777777" w:rsidR="006C2044" w:rsidRDefault="006C2044" w:rsidP="006C2044"/>
    <w:p w14:paraId="336E343F" w14:textId="77777777" w:rsidR="006C2044" w:rsidRDefault="006C2044" w:rsidP="006C2044"/>
    <w:p w14:paraId="49AFD82F" w14:textId="77777777" w:rsidR="006C2044" w:rsidRDefault="006C2044" w:rsidP="006C2044"/>
    <w:p w14:paraId="3B236AAC" w14:textId="77777777" w:rsidR="006C2044" w:rsidRDefault="006C2044" w:rsidP="006C2044"/>
    <w:p w14:paraId="5BFD7253" w14:textId="77777777" w:rsidR="006C2044" w:rsidRDefault="006C2044" w:rsidP="006C2044"/>
    <w:p w14:paraId="1D493BF1" w14:textId="77777777" w:rsidR="006C2044" w:rsidRDefault="006C2044" w:rsidP="006C2044"/>
    <w:p w14:paraId="5259361F" w14:textId="77777777" w:rsidR="006C2044" w:rsidRDefault="006C2044" w:rsidP="006C2044"/>
    <w:p w14:paraId="64EF95AC" w14:textId="77777777" w:rsidR="006C2044" w:rsidRPr="003D451D" w:rsidRDefault="006C2044" w:rsidP="006C2044">
      <w:pPr>
        <w:pStyle w:val="Ttulo2"/>
      </w:pPr>
      <w:bookmarkStart w:id="2" w:name="_Toc216868455"/>
      <w:r w:rsidRPr="003D451D">
        <w:lastRenderedPageBreak/>
        <w:t>B) Factura con descuento Global</w:t>
      </w:r>
      <w:bookmarkEnd w:id="2"/>
    </w:p>
    <w:p w14:paraId="564DC87A" w14:textId="77777777" w:rsidR="006C2044" w:rsidRDefault="006C2044" w:rsidP="006C2044">
      <w:pPr>
        <w:pStyle w:val="Prrafodelista"/>
        <w:numPr>
          <w:ilvl w:val="0"/>
          <w:numId w:val="48"/>
        </w:numPr>
        <w:spacing w:after="160" w:line="278" w:lineRule="auto"/>
      </w:pPr>
      <w:r>
        <w:t>Ingresar a -&gt; Clientes -&gt; Facturas -&gt; Nuevo</w:t>
      </w:r>
    </w:p>
    <w:p w14:paraId="0110E284" w14:textId="77777777" w:rsidR="006C2044" w:rsidRDefault="006C2044" w:rsidP="006C2044">
      <w:pPr>
        <w:pStyle w:val="Prrafodelista"/>
        <w:numPr>
          <w:ilvl w:val="0"/>
          <w:numId w:val="48"/>
        </w:numPr>
        <w:spacing w:after="160" w:line="278" w:lineRule="auto"/>
      </w:pPr>
      <w:r>
        <w:t>Completar datos de factura de ventas</w:t>
      </w:r>
    </w:p>
    <w:p w14:paraId="7FCE8E88" w14:textId="77777777" w:rsidR="006C2044" w:rsidRDefault="006C2044" w:rsidP="006C2044">
      <w:r w:rsidRPr="0010041D">
        <w:rPr>
          <w:noProof/>
        </w:rPr>
        <w:drawing>
          <wp:inline distT="0" distB="0" distL="0" distR="0" wp14:anchorId="1DD879B7" wp14:editId="132A54C0">
            <wp:extent cx="5780213" cy="2967593"/>
            <wp:effectExtent l="0" t="0" r="0" b="4445"/>
            <wp:docPr id="1102296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2963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7580" cy="297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EFA88" w14:textId="77777777" w:rsidR="006C2044" w:rsidRDefault="006C2044" w:rsidP="006C2044"/>
    <w:p w14:paraId="351E13D7" w14:textId="77777777" w:rsidR="006C2044" w:rsidRDefault="006C2044" w:rsidP="006C2044">
      <w:pPr>
        <w:pStyle w:val="Prrafodelista"/>
        <w:numPr>
          <w:ilvl w:val="0"/>
          <w:numId w:val="48"/>
        </w:numPr>
        <w:spacing w:after="160" w:line="278" w:lineRule="auto"/>
        <w:ind w:left="993"/>
      </w:pPr>
      <w:r>
        <w:t xml:space="preserve">Agregar </w:t>
      </w:r>
      <w:proofErr w:type="spellStart"/>
      <w:r>
        <w:t>item</w:t>
      </w:r>
      <w:proofErr w:type="spellEnd"/>
      <w:r>
        <w:t xml:space="preserve"> y precio</w:t>
      </w:r>
    </w:p>
    <w:p w14:paraId="5DEBF02D" w14:textId="77777777" w:rsidR="006C2044" w:rsidRDefault="006C2044" w:rsidP="006C2044">
      <w:r w:rsidRPr="0010041D">
        <w:rPr>
          <w:noProof/>
        </w:rPr>
        <w:drawing>
          <wp:inline distT="0" distB="0" distL="0" distR="0" wp14:anchorId="76BE94BF" wp14:editId="4B89722E">
            <wp:extent cx="5858042" cy="3006862"/>
            <wp:effectExtent l="0" t="0" r="0" b="3175"/>
            <wp:docPr id="10569465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465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4522" cy="301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9DCB8" w14:textId="77777777" w:rsidR="006C2044" w:rsidRDefault="006C2044" w:rsidP="006C2044"/>
    <w:p w14:paraId="5B4547AC" w14:textId="77777777" w:rsidR="006C2044" w:rsidRDefault="006C2044" w:rsidP="006C2044"/>
    <w:p w14:paraId="0BDB809B" w14:textId="77777777" w:rsidR="006C2044" w:rsidRDefault="006C2044" w:rsidP="006C2044"/>
    <w:p w14:paraId="7EE17C18" w14:textId="77777777" w:rsidR="006C2044" w:rsidRDefault="006C2044" w:rsidP="006C2044"/>
    <w:p w14:paraId="2B6290FE" w14:textId="77777777" w:rsidR="006C2044" w:rsidRDefault="006C2044" w:rsidP="006C2044"/>
    <w:p w14:paraId="4C9D55A0" w14:textId="77777777" w:rsidR="006C2044" w:rsidRDefault="006C2044" w:rsidP="006C2044"/>
    <w:p w14:paraId="2BAB5CB2" w14:textId="77777777" w:rsidR="006C2044" w:rsidRDefault="006C2044" w:rsidP="006C2044"/>
    <w:p w14:paraId="41E64970" w14:textId="77777777" w:rsidR="006C2044" w:rsidRDefault="006C2044" w:rsidP="006C2044"/>
    <w:p w14:paraId="151AE6E8" w14:textId="77777777" w:rsidR="006C2044" w:rsidRDefault="006C2044" w:rsidP="006C2044"/>
    <w:p w14:paraId="7F6125E1" w14:textId="77777777" w:rsidR="006C2044" w:rsidRDefault="006C2044" w:rsidP="006C2044">
      <w:pPr>
        <w:pStyle w:val="Prrafodelista"/>
        <w:numPr>
          <w:ilvl w:val="0"/>
          <w:numId w:val="48"/>
        </w:numPr>
        <w:spacing w:after="160" w:line="278" w:lineRule="auto"/>
      </w:pPr>
      <w:proofErr w:type="spellStart"/>
      <w:r>
        <w:lastRenderedPageBreak/>
        <w:t>Click</w:t>
      </w:r>
      <w:proofErr w:type="spellEnd"/>
      <w:r>
        <w:t xml:space="preserve"> en guardar</w:t>
      </w:r>
    </w:p>
    <w:p w14:paraId="4CF71F20" w14:textId="77777777" w:rsidR="006C2044" w:rsidRDefault="006C2044" w:rsidP="006C2044">
      <w:r w:rsidRPr="0010041D">
        <w:rPr>
          <w:noProof/>
        </w:rPr>
        <w:drawing>
          <wp:inline distT="0" distB="0" distL="0" distR="0" wp14:anchorId="026C020D" wp14:editId="59B98A66">
            <wp:extent cx="5737819" cy="2945153"/>
            <wp:effectExtent l="0" t="0" r="0" b="7620"/>
            <wp:docPr id="51253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0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5961" cy="2949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E82A" w14:textId="77777777" w:rsidR="006C2044" w:rsidRDefault="006C2044" w:rsidP="006C2044"/>
    <w:p w14:paraId="0FE46F6C" w14:textId="77777777" w:rsidR="006C2044" w:rsidRDefault="006C2044" w:rsidP="006C2044">
      <w:pPr>
        <w:pStyle w:val="Prrafodelista"/>
        <w:numPr>
          <w:ilvl w:val="0"/>
          <w:numId w:val="48"/>
        </w:numPr>
        <w:spacing w:after="160" w:line="278" w:lineRule="auto"/>
      </w:pPr>
      <w:r>
        <w:t>Seleccionar botón descuento GLOBAL</w:t>
      </w:r>
    </w:p>
    <w:p w14:paraId="499345BF" w14:textId="77777777" w:rsidR="006C2044" w:rsidRDefault="006C2044" w:rsidP="006C2044">
      <w:r w:rsidRPr="0010041D">
        <w:rPr>
          <w:noProof/>
        </w:rPr>
        <w:drawing>
          <wp:inline distT="0" distB="0" distL="0" distR="0" wp14:anchorId="3E66754C" wp14:editId="2129CFBF">
            <wp:extent cx="5794103" cy="2978812"/>
            <wp:effectExtent l="0" t="0" r="0" b="0"/>
            <wp:docPr id="1885681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1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7163" cy="29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77D1D" w14:textId="77777777" w:rsidR="006C2044" w:rsidRDefault="006C2044" w:rsidP="006C2044"/>
    <w:p w14:paraId="18B79B60" w14:textId="77777777" w:rsidR="006C2044" w:rsidRDefault="006C2044" w:rsidP="006C2044"/>
    <w:p w14:paraId="56D0838C" w14:textId="77777777" w:rsidR="006C2044" w:rsidRDefault="006C2044" w:rsidP="006C2044"/>
    <w:p w14:paraId="18536B40" w14:textId="77777777" w:rsidR="006C2044" w:rsidRDefault="006C2044" w:rsidP="006C2044"/>
    <w:p w14:paraId="53464479" w14:textId="77777777" w:rsidR="006C2044" w:rsidRDefault="006C2044" w:rsidP="006C2044"/>
    <w:p w14:paraId="49BDC813" w14:textId="77777777" w:rsidR="006C2044" w:rsidRDefault="006C2044" w:rsidP="006C2044"/>
    <w:p w14:paraId="0F21339A" w14:textId="77777777" w:rsidR="006C2044" w:rsidRDefault="006C2044" w:rsidP="006C2044"/>
    <w:p w14:paraId="35A3AAD3" w14:textId="77777777" w:rsidR="006C2044" w:rsidRDefault="006C2044" w:rsidP="006C2044"/>
    <w:p w14:paraId="5967E47B" w14:textId="77777777" w:rsidR="006C2044" w:rsidRDefault="006C2044" w:rsidP="006C2044"/>
    <w:p w14:paraId="20809F66" w14:textId="77777777" w:rsidR="006C2044" w:rsidRDefault="006C2044" w:rsidP="006C2044"/>
    <w:p w14:paraId="3AE5011C" w14:textId="77777777" w:rsidR="006C2044" w:rsidRDefault="006C2044" w:rsidP="006C2044"/>
    <w:p w14:paraId="7CDF349E" w14:textId="77777777" w:rsidR="006C2044" w:rsidRDefault="006C2044" w:rsidP="006C2044">
      <w:pPr>
        <w:pStyle w:val="Prrafodelista"/>
        <w:numPr>
          <w:ilvl w:val="0"/>
          <w:numId w:val="48"/>
        </w:numPr>
        <w:spacing w:after="160" w:line="278" w:lineRule="auto"/>
      </w:pPr>
      <w:r>
        <w:lastRenderedPageBreak/>
        <w:t>Configurar descuento GLOBAL (Puede ser por monto o porcentaje)</w:t>
      </w:r>
    </w:p>
    <w:p w14:paraId="19F28C49" w14:textId="77777777" w:rsidR="006C2044" w:rsidRDefault="006C2044" w:rsidP="006C2044">
      <w:r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08FC7BCE" w14:textId="77777777" w:rsidR="006C2044" w:rsidRDefault="006C2044" w:rsidP="006C2044">
      <w:r w:rsidRPr="00793191">
        <w:rPr>
          <w:noProof/>
        </w:rPr>
        <w:drawing>
          <wp:inline distT="0" distB="0" distL="0" distR="0" wp14:anchorId="78DB424C" wp14:editId="2C3B11F5">
            <wp:extent cx="5807672" cy="2984422"/>
            <wp:effectExtent l="0" t="0" r="3175" b="6985"/>
            <wp:docPr id="293537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69" cy="298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6328D" w14:textId="77777777" w:rsidR="006C2044" w:rsidRDefault="006C2044" w:rsidP="006C2044"/>
    <w:p w14:paraId="296E2537" w14:textId="77777777" w:rsidR="006C2044" w:rsidRDefault="006C2044" w:rsidP="006C2044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0196683B" w14:textId="77777777" w:rsidR="006C2044" w:rsidRDefault="006C2044" w:rsidP="006C2044"/>
    <w:p w14:paraId="02294A39" w14:textId="77777777" w:rsidR="006C2044" w:rsidRDefault="006C2044" w:rsidP="006C2044">
      <w:r w:rsidRPr="00793191">
        <w:rPr>
          <w:noProof/>
        </w:rPr>
        <w:drawing>
          <wp:inline distT="0" distB="0" distL="0" distR="0" wp14:anchorId="136148E6" wp14:editId="6D26670A">
            <wp:extent cx="5815676" cy="3012471"/>
            <wp:effectExtent l="0" t="0" r="0" b="0"/>
            <wp:docPr id="3182222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3762" cy="301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11553" w14:textId="77777777" w:rsidR="006C2044" w:rsidRDefault="006C2044" w:rsidP="006C2044"/>
    <w:p w14:paraId="79CB0486" w14:textId="77777777" w:rsidR="006C2044" w:rsidRDefault="006C2044" w:rsidP="006C2044"/>
    <w:p w14:paraId="5D401AF3" w14:textId="77777777" w:rsidR="006C2044" w:rsidRDefault="006C2044" w:rsidP="006C2044"/>
    <w:p w14:paraId="40E53CE9" w14:textId="77777777" w:rsidR="006C2044" w:rsidRDefault="006C2044" w:rsidP="006C2044"/>
    <w:p w14:paraId="065E47CB" w14:textId="77777777" w:rsidR="006C2044" w:rsidRDefault="006C2044" w:rsidP="006C2044"/>
    <w:p w14:paraId="74C19341" w14:textId="77777777" w:rsidR="006C2044" w:rsidRDefault="006C2044" w:rsidP="006C2044"/>
    <w:p w14:paraId="7B6BBAFF" w14:textId="77777777" w:rsidR="006C2044" w:rsidRDefault="006C2044" w:rsidP="006C2044"/>
    <w:p w14:paraId="6EF1AFC8" w14:textId="77777777" w:rsidR="006C2044" w:rsidRDefault="006C2044" w:rsidP="006C2044">
      <w:pPr>
        <w:pStyle w:val="Prrafodelista"/>
        <w:numPr>
          <w:ilvl w:val="0"/>
          <w:numId w:val="48"/>
        </w:numPr>
        <w:spacing w:after="160" w:line="278" w:lineRule="auto"/>
      </w:pPr>
      <w:r>
        <w:lastRenderedPageBreak/>
        <w:t xml:space="preserve">Se crea un nuevo ITEM con el </w:t>
      </w:r>
      <w:proofErr w:type="spellStart"/>
      <w:r>
        <w:t>dscto</w:t>
      </w:r>
      <w:proofErr w:type="spellEnd"/>
      <w:r>
        <w:t xml:space="preserve"> aplicado (En el campo etiqueta se visualiza el descuento con nombre “Global </w:t>
      </w:r>
      <w:proofErr w:type="spellStart"/>
      <w:r>
        <w:t>Discount</w:t>
      </w:r>
      <w:proofErr w:type="spellEnd"/>
      <w:r>
        <w:t xml:space="preserve">”). Se genera el descuento en el resumen </w:t>
      </w:r>
    </w:p>
    <w:p w14:paraId="48F18929" w14:textId="77777777" w:rsidR="006C2044" w:rsidRDefault="006C2044" w:rsidP="006C2044">
      <w:r>
        <w:t>Resumen:</w:t>
      </w:r>
      <w:r>
        <w:br/>
        <w:t>Precio sin impuesto producto = s/1,000</w:t>
      </w:r>
      <w:r>
        <w:br/>
        <w:t>Precio con impuesto producto = s/1,180</w:t>
      </w:r>
      <w:r>
        <w:br/>
        <w:t>Descuento aplicado monto = s/300 (Se aplica al total con impuesto)</w:t>
      </w:r>
      <w:r>
        <w:br/>
        <w:t>Precio aplicando el descuento = s/880</w:t>
      </w:r>
    </w:p>
    <w:p w14:paraId="7527CD52" w14:textId="77777777" w:rsidR="006C2044" w:rsidRDefault="006C2044" w:rsidP="006C2044"/>
    <w:p w14:paraId="12FCC46B" w14:textId="77777777" w:rsidR="006C2044" w:rsidRDefault="006C2044" w:rsidP="006C2044">
      <w:r w:rsidRPr="0010041D">
        <w:rPr>
          <w:noProof/>
        </w:rPr>
        <w:drawing>
          <wp:inline distT="0" distB="0" distL="0" distR="0" wp14:anchorId="3EF0B680" wp14:editId="304522A1">
            <wp:extent cx="5826839" cy="2995642"/>
            <wp:effectExtent l="0" t="0" r="2540" b="0"/>
            <wp:docPr id="1949348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489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31138" cy="2997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7F9A4" w14:textId="77777777" w:rsidR="006C2044" w:rsidRDefault="006C2044" w:rsidP="006C2044">
      <w:pPr>
        <w:pStyle w:val="Prrafodelista"/>
      </w:pPr>
    </w:p>
    <w:p w14:paraId="7B00C7F7" w14:textId="77777777" w:rsidR="006C2044" w:rsidRDefault="006C2044" w:rsidP="006C2044">
      <w:pPr>
        <w:pStyle w:val="Prrafodelista"/>
      </w:pPr>
    </w:p>
    <w:p w14:paraId="68044231" w14:textId="77777777" w:rsidR="006C2044" w:rsidRDefault="006C2044" w:rsidP="006C2044"/>
    <w:p w14:paraId="066C4E8F" w14:textId="77777777" w:rsidR="006C2044" w:rsidRDefault="006C2044" w:rsidP="006C2044"/>
    <w:p w14:paraId="040E87FD" w14:textId="77777777" w:rsidR="006C2044" w:rsidRDefault="006C2044" w:rsidP="006C2044"/>
    <w:p w14:paraId="3C83A5B0" w14:textId="77777777" w:rsidR="006C2044" w:rsidRDefault="006C2044" w:rsidP="006C2044"/>
    <w:p w14:paraId="2178344B" w14:textId="77777777" w:rsidR="006C2044" w:rsidRDefault="006C2044" w:rsidP="006C2044"/>
    <w:p w14:paraId="1B7AF58B" w14:textId="77777777" w:rsidR="006C2044" w:rsidRDefault="006C2044" w:rsidP="006C2044"/>
    <w:p w14:paraId="572A963C" w14:textId="77777777" w:rsidR="006C2044" w:rsidRDefault="006C2044" w:rsidP="006C2044"/>
    <w:p w14:paraId="17D2533E" w14:textId="77777777" w:rsidR="006C2044" w:rsidRDefault="006C2044" w:rsidP="006C2044"/>
    <w:p w14:paraId="2108B150" w14:textId="77777777" w:rsidR="006C2044" w:rsidRDefault="006C2044" w:rsidP="006C2044">
      <w:pPr>
        <w:ind w:left="-567"/>
        <w:rPr>
          <w:b/>
          <w:bCs/>
        </w:rPr>
      </w:pPr>
    </w:p>
    <w:p w14:paraId="07E1C619" w14:textId="77777777" w:rsidR="006C2044" w:rsidRDefault="006C2044" w:rsidP="006C2044">
      <w:pPr>
        <w:ind w:left="-567"/>
        <w:rPr>
          <w:b/>
          <w:bCs/>
        </w:rPr>
      </w:pPr>
    </w:p>
    <w:p w14:paraId="7BB091A7" w14:textId="77777777" w:rsidR="006C2044" w:rsidRDefault="006C2044" w:rsidP="006C2044">
      <w:pPr>
        <w:ind w:left="-567"/>
        <w:rPr>
          <w:b/>
          <w:bCs/>
        </w:rPr>
      </w:pPr>
    </w:p>
    <w:p w14:paraId="41106C1C" w14:textId="77777777" w:rsidR="006C2044" w:rsidRDefault="006C2044" w:rsidP="006C2044">
      <w:pPr>
        <w:ind w:left="-567"/>
        <w:rPr>
          <w:b/>
          <w:bCs/>
        </w:rPr>
      </w:pPr>
    </w:p>
    <w:p w14:paraId="3FD8A195" w14:textId="77777777" w:rsidR="006C2044" w:rsidRDefault="006C2044" w:rsidP="006C2044">
      <w:pPr>
        <w:ind w:left="-567"/>
        <w:rPr>
          <w:b/>
          <w:bCs/>
        </w:rPr>
      </w:pPr>
    </w:p>
    <w:p w14:paraId="603B8B03" w14:textId="77777777" w:rsidR="006C2044" w:rsidRDefault="006C2044" w:rsidP="006C2044">
      <w:pPr>
        <w:ind w:left="-567"/>
        <w:rPr>
          <w:b/>
          <w:bCs/>
        </w:rPr>
      </w:pPr>
    </w:p>
    <w:p w14:paraId="240D9FB8" w14:textId="77777777" w:rsidR="006C2044" w:rsidRDefault="006C2044" w:rsidP="006C2044">
      <w:pPr>
        <w:ind w:left="-567"/>
        <w:rPr>
          <w:b/>
          <w:bCs/>
        </w:rPr>
      </w:pPr>
    </w:p>
    <w:p w14:paraId="726F923B" w14:textId="77777777" w:rsidR="006C2044" w:rsidRDefault="006C2044" w:rsidP="006C2044">
      <w:pPr>
        <w:ind w:left="-567"/>
        <w:rPr>
          <w:b/>
          <w:bCs/>
        </w:rPr>
      </w:pPr>
    </w:p>
    <w:p w14:paraId="575EF094" w14:textId="77777777" w:rsidR="006C2044" w:rsidRDefault="006C2044" w:rsidP="006C2044">
      <w:pPr>
        <w:ind w:left="-567"/>
        <w:rPr>
          <w:b/>
          <w:bCs/>
        </w:rPr>
      </w:pPr>
    </w:p>
    <w:p w14:paraId="6EC0F784" w14:textId="77777777" w:rsidR="006C2044" w:rsidRDefault="006C2044" w:rsidP="006C2044">
      <w:pPr>
        <w:ind w:left="-567"/>
        <w:rPr>
          <w:b/>
          <w:bCs/>
        </w:rPr>
      </w:pPr>
    </w:p>
    <w:p w14:paraId="060A43FE" w14:textId="77777777" w:rsidR="006C2044" w:rsidRDefault="006C2044" w:rsidP="006C2044">
      <w:pPr>
        <w:ind w:left="-567"/>
        <w:rPr>
          <w:b/>
          <w:bCs/>
        </w:rPr>
      </w:pPr>
    </w:p>
    <w:p w14:paraId="542EC821" w14:textId="77777777" w:rsidR="006C2044" w:rsidRDefault="006C2044" w:rsidP="006C2044">
      <w:pPr>
        <w:ind w:left="-567"/>
        <w:rPr>
          <w:b/>
          <w:bCs/>
        </w:rPr>
      </w:pPr>
    </w:p>
    <w:p w14:paraId="6EA9E360" w14:textId="77777777" w:rsidR="006C2044" w:rsidRDefault="006C2044" w:rsidP="006C2044">
      <w:pPr>
        <w:ind w:left="-567"/>
        <w:rPr>
          <w:b/>
          <w:bCs/>
        </w:rPr>
      </w:pPr>
    </w:p>
    <w:p w14:paraId="300B55E5" w14:textId="77777777" w:rsidR="006C2044" w:rsidRDefault="006C2044" w:rsidP="006C2044">
      <w:pPr>
        <w:ind w:left="-567"/>
        <w:rPr>
          <w:b/>
          <w:bCs/>
        </w:rPr>
      </w:pPr>
    </w:p>
    <w:p w14:paraId="7C61CA46" w14:textId="77777777" w:rsidR="006C2044" w:rsidRDefault="006C2044" w:rsidP="006C2044">
      <w:pPr>
        <w:ind w:left="-567"/>
        <w:rPr>
          <w:b/>
          <w:bCs/>
        </w:rPr>
      </w:pPr>
    </w:p>
    <w:p w14:paraId="006738B4" w14:textId="77777777" w:rsidR="006C2044" w:rsidRDefault="006C2044" w:rsidP="006C2044">
      <w:pPr>
        <w:ind w:left="-567"/>
        <w:rPr>
          <w:b/>
          <w:bCs/>
        </w:rPr>
      </w:pPr>
    </w:p>
    <w:p w14:paraId="28D33236" w14:textId="77777777" w:rsidR="006C2044" w:rsidRDefault="006C2044" w:rsidP="006C2044">
      <w:pPr>
        <w:ind w:left="-567"/>
        <w:rPr>
          <w:b/>
          <w:bCs/>
        </w:rPr>
      </w:pPr>
    </w:p>
    <w:p w14:paraId="0B9EB06C" w14:textId="77777777" w:rsidR="006C2044" w:rsidRPr="003D451D" w:rsidRDefault="006C2044" w:rsidP="006C2044">
      <w:pPr>
        <w:pStyle w:val="Ttulo2"/>
      </w:pPr>
      <w:bookmarkStart w:id="3" w:name="_Toc216868456"/>
      <w:r>
        <w:lastRenderedPageBreak/>
        <w:t>C</w:t>
      </w:r>
      <w:r w:rsidRPr="003D451D">
        <w:t xml:space="preserve">) Factura con descuento </w:t>
      </w:r>
      <w:r>
        <w:t xml:space="preserve">por ITEM y </w:t>
      </w:r>
      <w:r w:rsidRPr="003D451D">
        <w:t>Global</w:t>
      </w:r>
      <w:bookmarkEnd w:id="3"/>
    </w:p>
    <w:p w14:paraId="61E2D88E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t>Ingresar a -&gt; Clientes -&gt; Facturas -&gt; Nuevo</w:t>
      </w:r>
    </w:p>
    <w:p w14:paraId="569A97B3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t>Completar datos de factura de ventas</w:t>
      </w:r>
    </w:p>
    <w:p w14:paraId="03BA9F3F" w14:textId="77777777" w:rsidR="006C2044" w:rsidRDefault="006C2044" w:rsidP="006C2044">
      <w:r w:rsidRPr="0059073F">
        <w:rPr>
          <w:noProof/>
        </w:rPr>
        <w:drawing>
          <wp:inline distT="0" distB="0" distL="0" distR="0" wp14:anchorId="07026F67" wp14:editId="319405EC">
            <wp:extent cx="6124840" cy="2126121"/>
            <wp:effectExtent l="0" t="0" r="0" b="7620"/>
            <wp:docPr id="366988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882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6649" cy="213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F8F9" w14:textId="77777777" w:rsidR="006C2044" w:rsidRDefault="006C2044" w:rsidP="006C2044"/>
    <w:p w14:paraId="140B2E12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  <w:ind w:left="993"/>
      </w:pPr>
      <w:r>
        <w:t xml:space="preserve">Agregar </w:t>
      </w:r>
      <w:proofErr w:type="spellStart"/>
      <w:r>
        <w:t>item</w:t>
      </w:r>
      <w:proofErr w:type="spellEnd"/>
      <w:r>
        <w:t xml:space="preserve"> y precio</w:t>
      </w:r>
    </w:p>
    <w:p w14:paraId="0BF31234" w14:textId="77777777" w:rsidR="006C2044" w:rsidRDefault="006C2044" w:rsidP="006C2044">
      <w:r w:rsidRPr="0059073F">
        <w:rPr>
          <w:noProof/>
        </w:rPr>
        <w:drawing>
          <wp:inline distT="0" distB="0" distL="0" distR="0" wp14:anchorId="3F892147" wp14:editId="6D90AF3A">
            <wp:extent cx="6211420" cy="2597344"/>
            <wp:effectExtent l="0" t="0" r="0" b="0"/>
            <wp:docPr id="1348085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85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27186" cy="260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E0812" w14:textId="77777777" w:rsidR="006C2044" w:rsidRDefault="006C2044" w:rsidP="006C2044"/>
    <w:p w14:paraId="40585056" w14:textId="77777777" w:rsidR="006C2044" w:rsidRDefault="006C2044" w:rsidP="006C2044"/>
    <w:p w14:paraId="170EDD1E" w14:textId="77777777" w:rsidR="006C2044" w:rsidRDefault="006C2044" w:rsidP="006C2044"/>
    <w:p w14:paraId="304594A0" w14:textId="77777777" w:rsidR="006C2044" w:rsidRDefault="006C2044" w:rsidP="006C2044"/>
    <w:p w14:paraId="786397F6" w14:textId="77777777" w:rsidR="006C2044" w:rsidRDefault="006C2044" w:rsidP="006C2044"/>
    <w:p w14:paraId="1FC9B068" w14:textId="77777777" w:rsidR="006C2044" w:rsidRDefault="006C2044" w:rsidP="006C2044"/>
    <w:p w14:paraId="13082362" w14:textId="77777777" w:rsidR="006C2044" w:rsidRDefault="006C2044" w:rsidP="006C2044"/>
    <w:p w14:paraId="30188A2E" w14:textId="77777777" w:rsidR="006C2044" w:rsidRDefault="006C2044" w:rsidP="006C2044"/>
    <w:p w14:paraId="34E7E712" w14:textId="77777777" w:rsidR="006C2044" w:rsidRDefault="006C2044" w:rsidP="006C2044"/>
    <w:p w14:paraId="55B2E6B9" w14:textId="77777777" w:rsidR="006C2044" w:rsidRDefault="006C2044" w:rsidP="006C2044"/>
    <w:p w14:paraId="759D9E22" w14:textId="77777777" w:rsidR="006C2044" w:rsidRDefault="006C2044" w:rsidP="006C2044"/>
    <w:p w14:paraId="362DBC0B" w14:textId="77777777" w:rsidR="006C2044" w:rsidRDefault="006C2044" w:rsidP="006C2044"/>
    <w:p w14:paraId="28198140" w14:textId="77777777" w:rsidR="006C2044" w:rsidRDefault="006C2044" w:rsidP="006C2044"/>
    <w:p w14:paraId="5660389B" w14:textId="77777777" w:rsidR="006C2044" w:rsidRDefault="006C2044" w:rsidP="006C2044"/>
    <w:p w14:paraId="73F00C26" w14:textId="77777777" w:rsidR="006C2044" w:rsidRDefault="006C2044" w:rsidP="006C2044"/>
    <w:p w14:paraId="178138F6" w14:textId="77777777" w:rsidR="006C2044" w:rsidRDefault="006C2044" w:rsidP="006C2044"/>
    <w:p w14:paraId="5372EB2A" w14:textId="77777777" w:rsidR="006C2044" w:rsidRDefault="006C2044" w:rsidP="006C2044"/>
    <w:p w14:paraId="7AB49421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proofErr w:type="spellStart"/>
      <w:r>
        <w:lastRenderedPageBreak/>
        <w:t>Click</w:t>
      </w:r>
      <w:proofErr w:type="spellEnd"/>
      <w:r>
        <w:t xml:space="preserve"> en guardar</w:t>
      </w:r>
    </w:p>
    <w:p w14:paraId="7CA3A913" w14:textId="77777777" w:rsidR="006C2044" w:rsidRDefault="006C2044" w:rsidP="006C2044">
      <w:r w:rsidRPr="0010041D">
        <w:rPr>
          <w:noProof/>
        </w:rPr>
        <w:drawing>
          <wp:inline distT="0" distB="0" distL="0" distR="0" wp14:anchorId="2D57B521" wp14:editId="3CDBF38E">
            <wp:extent cx="5803395" cy="2978812"/>
            <wp:effectExtent l="0" t="0" r="6985" b="0"/>
            <wp:docPr id="182979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5305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7242" cy="298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A3E1B" w14:textId="77777777" w:rsidR="006C2044" w:rsidRDefault="006C2044" w:rsidP="006C2044"/>
    <w:p w14:paraId="114D638F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t>Seleccionar botón descuento por ITEM</w:t>
      </w:r>
    </w:p>
    <w:p w14:paraId="60F11EF1" w14:textId="77777777" w:rsidR="006C2044" w:rsidRDefault="006C2044" w:rsidP="006C2044">
      <w:r w:rsidRPr="0059073F">
        <w:rPr>
          <w:noProof/>
        </w:rPr>
        <w:drawing>
          <wp:inline distT="0" distB="0" distL="0" distR="0" wp14:anchorId="79188022" wp14:editId="46D8416C">
            <wp:extent cx="5772374" cy="1739043"/>
            <wp:effectExtent l="0" t="0" r="0" b="0"/>
            <wp:docPr id="7703594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594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8699" cy="174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F405" w14:textId="77777777" w:rsidR="006C2044" w:rsidRDefault="006C2044" w:rsidP="006C2044"/>
    <w:p w14:paraId="466A2FF2" w14:textId="77777777" w:rsidR="006C2044" w:rsidRDefault="006C2044" w:rsidP="006C2044"/>
    <w:p w14:paraId="72BE1F5E" w14:textId="77777777" w:rsidR="006C2044" w:rsidRDefault="006C2044" w:rsidP="006C2044"/>
    <w:p w14:paraId="02C64BCB" w14:textId="77777777" w:rsidR="006C2044" w:rsidRDefault="006C2044" w:rsidP="006C2044"/>
    <w:p w14:paraId="0C565AEE" w14:textId="77777777" w:rsidR="006C2044" w:rsidRDefault="006C2044" w:rsidP="006C2044"/>
    <w:p w14:paraId="67EB0812" w14:textId="77777777" w:rsidR="006C2044" w:rsidRDefault="006C2044" w:rsidP="006C2044"/>
    <w:p w14:paraId="3EA1806F" w14:textId="77777777" w:rsidR="006C2044" w:rsidRDefault="006C2044" w:rsidP="006C2044"/>
    <w:p w14:paraId="54C8EE13" w14:textId="77777777" w:rsidR="006C2044" w:rsidRDefault="006C2044" w:rsidP="006C2044"/>
    <w:p w14:paraId="0D211CE7" w14:textId="77777777" w:rsidR="006C2044" w:rsidRDefault="006C2044" w:rsidP="006C2044"/>
    <w:p w14:paraId="25FD5D5D" w14:textId="77777777" w:rsidR="006C2044" w:rsidRDefault="006C2044" w:rsidP="006C2044"/>
    <w:p w14:paraId="323B9693" w14:textId="77777777" w:rsidR="006C2044" w:rsidRDefault="006C2044" w:rsidP="006C2044"/>
    <w:p w14:paraId="7A923781" w14:textId="77777777" w:rsidR="006C2044" w:rsidRDefault="006C2044" w:rsidP="006C2044"/>
    <w:p w14:paraId="7BE2A1C3" w14:textId="77777777" w:rsidR="006C2044" w:rsidRDefault="006C2044" w:rsidP="006C2044"/>
    <w:p w14:paraId="7312F0E1" w14:textId="77777777" w:rsidR="006C2044" w:rsidRDefault="006C2044" w:rsidP="006C2044"/>
    <w:p w14:paraId="4F75F977" w14:textId="77777777" w:rsidR="006C2044" w:rsidRDefault="006C2044" w:rsidP="006C2044"/>
    <w:p w14:paraId="4A171082" w14:textId="77777777" w:rsidR="006C2044" w:rsidRDefault="006C2044" w:rsidP="006C2044"/>
    <w:p w14:paraId="65690E12" w14:textId="77777777" w:rsidR="006C2044" w:rsidRDefault="006C2044" w:rsidP="006C2044"/>
    <w:p w14:paraId="3B62413E" w14:textId="77777777" w:rsidR="006C2044" w:rsidRDefault="006C2044" w:rsidP="006C2044"/>
    <w:p w14:paraId="436DC868" w14:textId="77777777" w:rsidR="006C2044" w:rsidRDefault="006C2044" w:rsidP="006C2044"/>
    <w:p w14:paraId="65AE124C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lastRenderedPageBreak/>
        <w:t>Configurar descuento por ITEM (Puede ser por monto o porcentaje)</w:t>
      </w:r>
    </w:p>
    <w:p w14:paraId="6200E99D" w14:textId="77777777" w:rsidR="006C2044" w:rsidRDefault="006C2044" w:rsidP="006C2044">
      <w:r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580F1D7A" w14:textId="77777777" w:rsidR="006C2044" w:rsidRDefault="006C2044" w:rsidP="006C2044">
      <w:r w:rsidRPr="00793191">
        <w:rPr>
          <w:noProof/>
        </w:rPr>
        <w:drawing>
          <wp:inline distT="0" distB="0" distL="0" distR="0" wp14:anchorId="4BED06BA" wp14:editId="454DDF2A">
            <wp:extent cx="5829506" cy="2995642"/>
            <wp:effectExtent l="0" t="0" r="0" b="0"/>
            <wp:docPr id="823404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4932" cy="299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AB4F" w14:textId="77777777" w:rsidR="006C2044" w:rsidRDefault="006C2044" w:rsidP="006C2044"/>
    <w:p w14:paraId="03BAD550" w14:textId="77777777" w:rsidR="006C2044" w:rsidRDefault="006C2044" w:rsidP="006C2044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319608D9" w14:textId="77777777" w:rsidR="006C2044" w:rsidRDefault="006C2044" w:rsidP="006C2044"/>
    <w:p w14:paraId="63DE3BCE" w14:textId="77777777" w:rsidR="006C2044" w:rsidRDefault="006C2044" w:rsidP="006C2044">
      <w:r w:rsidRPr="00793191">
        <w:rPr>
          <w:noProof/>
        </w:rPr>
        <w:drawing>
          <wp:inline distT="0" distB="0" distL="0" distR="0" wp14:anchorId="1AF940E5" wp14:editId="73B1A744">
            <wp:extent cx="5858997" cy="3034911"/>
            <wp:effectExtent l="0" t="0" r="8890" b="0"/>
            <wp:docPr id="4541693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2331" cy="30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938E8" w14:textId="77777777" w:rsidR="006C2044" w:rsidRDefault="006C2044" w:rsidP="006C2044"/>
    <w:p w14:paraId="79F90BC5" w14:textId="77777777" w:rsidR="006C2044" w:rsidRDefault="006C2044" w:rsidP="006C2044"/>
    <w:p w14:paraId="62458F8E" w14:textId="77777777" w:rsidR="006C2044" w:rsidRDefault="006C2044" w:rsidP="006C2044"/>
    <w:p w14:paraId="7810ACA7" w14:textId="77777777" w:rsidR="006C2044" w:rsidRDefault="006C2044" w:rsidP="006C2044"/>
    <w:p w14:paraId="04C4A46D" w14:textId="77777777" w:rsidR="006C2044" w:rsidRDefault="006C2044" w:rsidP="006C2044"/>
    <w:p w14:paraId="21A138B1" w14:textId="77777777" w:rsidR="006C2044" w:rsidRDefault="006C2044" w:rsidP="006C2044"/>
    <w:p w14:paraId="4108ACAD" w14:textId="77777777" w:rsidR="006C2044" w:rsidRDefault="006C2044" w:rsidP="006C2044"/>
    <w:p w14:paraId="04D5428A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lastRenderedPageBreak/>
        <w:t xml:space="preserve">Se crea un nuevo ITEM con el </w:t>
      </w:r>
      <w:proofErr w:type="spellStart"/>
      <w:r>
        <w:t>dscto</w:t>
      </w:r>
      <w:proofErr w:type="spellEnd"/>
      <w:r>
        <w:t xml:space="preserve"> aplicado (En el campo etiqueta se visualiza el descuento asociado al nombre del producto). Se genera el descuento en el resumen </w:t>
      </w:r>
    </w:p>
    <w:p w14:paraId="04666BDF" w14:textId="77777777" w:rsidR="006C2044" w:rsidRDefault="006C2044" w:rsidP="006C2044"/>
    <w:p w14:paraId="68450547" w14:textId="77777777" w:rsidR="006C2044" w:rsidRDefault="006C2044" w:rsidP="006C2044">
      <w:r w:rsidRPr="0059073F">
        <w:rPr>
          <w:noProof/>
        </w:rPr>
        <w:drawing>
          <wp:inline distT="0" distB="0" distL="0" distR="0" wp14:anchorId="686FBE29" wp14:editId="53160F39">
            <wp:extent cx="5818533" cy="2142950"/>
            <wp:effectExtent l="0" t="0" r="0" b="0"/>
            <wp:docPr id="201948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8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6981" cy="214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868A2" w14:textId="77777777" w:rsidR="006C2044" w:rsidRDefault="006C2044" w:rsidP="006C2044"/>
    <w:p w14:paraId="0102E1A7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t>Seleccionar botón descuento GLOBAL</w:t>
      </w:r>
    </w:p>
    <w:p w14:paraId="66976C21" w14:textId="77777777" w:rsidR="006C2044" w:rsidRDefault="006C2044" w:rsidP="006C2044">
      <w:r w:rsidRPr="0010041D">
        <w:rPr>
          <w:noProof/>
        </w:rPr>
        <w:drawing>
          <wp:inline distT="0" distB="0" distL="0" distR="0" wp14:anchorId="0782A6E8" wp14:editId="77079DD1">
            <wp:extent cx="5892309" cy="3029301"/>
            <wp:effectExtent l="0" t="0" r="0" b="0"/>
            <wp:docPr id="1348392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8194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5617" cy="3036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C0B20" w14:textId="77777777" w:rsidR="006C2044" w:rsidRDefault="006C2044" w:rsidP="006C2044"/>
    <w:p w14:paraId="00E3A777" w14:textId="77777777" w:rsidR="006C2044" w:rsidRDefault="006C2044" w:rsidP="006C2044"/>
    <w:p w14:paraId="389C35BB" w14:textId="77777777" w:rsidR="006C2044" w:rsidRDefault="006C2044" w:rsidP="006C2044"/>
    <w:p w14:paraId="5BC614EF" w14:textId="77777777" w:rsidR="006C2044" w:rsidRDefault="006C2044" w:rsidP="006C2044"/>
    <w:p w14:paraId="44BC586D" w14:textId="77777777" w:rsidR="006C2044" w:rsidRDefault="006C2044" w:rsidP="006C2044"/>
    <w:p w14:paraId="75F54C15" w14:textId="77777777" w:rsidR="006C2044" w:rsidRDefault="006C2044" w:rsidP="006C2044"/>
    <w:p w14:paraId="3DCA3652" w14:textId="77777777" w:rsidR="006C2044" w:rsidRDefault="006C2044" w:rsidP="006C2044"/>
    <w:p w14:paraId="43BC8A73" w14:textId="77777777" w:rsidR="006C2044" w:rsidRDefault="006C2044" w:rsidP="006C2044"/>
    <w:p w14:paraId="411DB0F6" w14:textId="77777777" w:rsidR="006C2044" w:rsidRDefault="006C2044" w:rsidP="006C2044"/>
    <w:p w14:paraId="38904DCC" w14:textId="77777777" w:rsidR="006C2044" w:rsidRDefault="006C2044" w:rsidP="006C2044"/>
    <w:p w14:paraId="504F37D6" w14:textId="77777777" w:rsidR="006C2044" w:rsidRDefault="006C2044" w:rsidP="006C2044"/>
    <w:p w14:paraId="3B3FEFFA" w14:textId="77777777" w:rsidR="006C2044" w:rsidRDefault="006C2044" w:rsidP="006C2044"/>
    <w:p w14:paraId="7F48ECAC" w14:textId="77777777" w:rsidR="006C2044" w:rsidRDefault="006C2044" w:rsidP="006C2044"/>
    <w:p w14:paraId="591DFD7F" w14:textId="77777777" w:rsidR="006C2044" w:rsidRDefault="006C2044" w:rsidP="006C2044"/>
    <w:p w14:paraId="6E92E7D2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lastRenderedPageBreak/>
        <w:t>Configurar descuento GLOBAL (Puede ser por monto o porcentaje)</w:t>
      </w:r>
    </w:p>
    <w:p w14:paraId="14D458B4" w14:textId="77777777" w:rsidR="006C2044" w:rsidRDefault="006C2044" w:rsidP="006C2044">
      <w:r>
        <w:t xml:space="preserve">Por monto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315BBD25" w14:textId="77777777" w:rsidR="006C2044" w:rsidRDefault="006C2044" w:rsidP="006C2044">
      <w:r w:rsidRPr="00793191">
        <w:rPr>
          <w:noProof/>
        </w:rPr>
        <w:drawing>
          <wp:inline distT="0" distB="0" distL="0" distR="0" wp14:anchorId="3C7386CB" wp14:editId="79D86AAD">
            <wp:extent cx="5829506" cy="2995642"/>
            <wp:effectExtent l="0" t="0" r="0" b="0"/>
            <wp:docPr id="1496879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732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0064" cy="300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4006C" w14:textId="77777777" w:rsidR="006C2044" w:rsidRDefault="006C2044" w:rsidP="006C2044"/>
    <w:p w14:paraId="2840E9C1" w14:textId="77777777" w:rsidR="006C2044" w:rsidRDefault="006C2044" w:rsidP="006C2044">
      <w:r>
        <w:t xml:space="preserve">Por porcentaje (Al agregar dar </w:t>
      </w:r>
      <w:proofErr w:type="spellStart"/>
      <w:r>
        <w:t>click</w:t>
      </w:r>
      <w:proofErr w:type="spellEnd"/>
      <w:r>
        <w:t xml:space="preserve"> en la parte blanca de la ventana para que aplique y después “BOTON APPLY”)</w:t>
      </w:r>
    </w:p>
    <w:p w14:paraId="5D5465A2" w14:textId="77777777" w:rsidR="006C2044" w:rsidRDefault="006C2044" w:rsidP="006C2044"/>
    <w:p w14:paraId="09CBCD80" w14:textId="77777777" w:rsidR="006C2044" w:rsidRDefault="006C2044" w:rsidP="006C2044">
      <w:r w:rsidRPr="00793191">
        <w:rPr>
          <w:noProof/>
        </w:rPr>
        <w:drawing>
          <wp:inline distT="0" distB="0" distL="0" distR="0" wp14:anchorId="211A6EE6" wp14:editId="7E6764E3">
            <wp:extent cx="5815678" cy="3012472"/>
            <wp:effectExtent l="0" t="0" r="0" b="0"/>
            <wp:docPr id="1614543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568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24565" cy="301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4C36" w14:textId="77777777" w:rsidR="006C2044" w:rsidRDefault="006C2044" w:rsidP="006C2044"/>
    <w:p w14:paraId="4953B3F8" w14:textId="77777777" w:rsidR="006C2044" w:rsidRDefault="006C2044" w:rsidP="006C2044"/>
    <w:p w14:paraId="2B2C10B4" w14:textId="77777777" w:rsidR="006C2044" w:rsidRDefault="006C2044" w:rsidP="006C2044">
      <w:pPr>
        <w:pStyle w:val="Prrafodelista"/>
      </w:pPr>
    </w:p>
    <w:p w14:paraId="2475B9A6" w14:textId="77777777" w:rsidR="006C2044" w:rsidRDefault="006C2044" w:rsidP="006C2044">
      <w:pPr>
        <w:pStyle w:val="Prrafodelista"/>
      </w:pPr>
    </w:p>
    <w:p w14:paraId="1E3BC018" w14:textId="77777777" w:rsidR="006C2044" w:rsidRDefault="006C2044" w:rsidP="006C2044">
      <w:pPr>
        <w:pStyle w:val="Prrafodelista"/>
      </w:pPr>
    </w:p>
    <w:p w14:paraId="79C89418" w14:textId="77777777" w:rsidR="006C2044" w:rsidRDefault="006C2044" w:rsidP="006C2044">
      <w:pPr>
        <w:pStyle w:val="Prrafodelista"/>
      </w:pPr>
    </w:p>
    <w:p w14:paraId="04C16FEB" w14:textId="77777777" w:rsidR="006C2044" w:rsidRDefault="006C2044" w:rsidP="006C2044">
      <w:pPr>
        <w:pStyle w:val="Prrafodelista"/>
      </w:pPr>
    </w:p>
    <w:p w14:paraId="74F6560F" w14:textId="77777777" w:rsidR="006C2044" w:rsidRDefault="006C2044" w:rsidP="006C2044">
      <w:pPr>
        <w:pStyle w:val="Prrafodelista"/>
      </w:pPr>
    </w:p>
    <w:p w14:paraId="54899A89" w14:textId="77777777" w:rsidR="006C2044" w:rsidRDefault="006C2044" w:rsidP="006C2044">
      <w:pPr>
        <w:pStyle w:val="Prrafodelista"/>
        <w:numPr>
          <w:ilvl w:val="0"/>
          <w:numId w:val="49"/>
        </w:numPr>
        <w:spacing w:after="160" w:line="278" w:lineRule="auto"/>
      </w:pPr>
      <w:r>
        <w:lastRenderedPageBreak/>
        <w:t xml:space="preserve">Se crea un nuevo ITEM con el </w:t>
      </w:r>
      <w:proofErr w:type="spellStart"/>
      <w:r>
        <w:t>dscto</w:t>
      </w:r>
      <w:proofErr w:type="spellEnd"/>
      <w:r>
        <w:t xml:space="preserve"> aplicado (En el campo etiqueta se visualiza el descuento con nombre “Global </w:t>
      </w:r>
      <w:proofErr w:type="spellStart"/>
      <w:r>
        <w:t>Discount</w:t>
      </w:r>
      <w:proofErr w:type="spellEnd"/>
      <w:r>
        <w:t>”). Se genera el descuento en el resumen.</w:t>
      </w:r>
    </w:p>
    <w:p w14:paraId="3DFA6F1C" w14:textId="77777777" w:rsidR="006C2044" w:rsidRDefault="006C2044" w:rsidP="006C2044">
      <w:pPr>
        <w:pStyle w:val="Prrafodelista"/>
      </w:pPr>
    </w:p>
    <w:p w14:paraId="4B8549E1" w14:textId="77777777" w:rsidR="006C2044" w:rsidRDefault="006C2044" w:rsidP="006C2044">
      <w:r>
        <w:t>Resumen:</w:t>
      </w:r>
      <w:r>
        <w:br/>
        <w:t>Precio sin impuesto producto = s/1,000</w:t>
      </w:r>
      <w:r>
        <w:br/>
        <w:t>Precio con impuesto producto = s/1,180</w:t>
      </w:r>
    </w:p>
    <w:p w14:paraId="53702C3B" w14:textId="77777777" w:rsidR="006C2044" w:rsidRDefault="006C2044" w:rsidP="006C2044">
      <w:r>
        <w:t xml:space="preserve">Descuento aplicado </w:t>
      </w:r>
      <w:proofErr w:type="spellStart"/>
      <w:r>
        <w:t>item</w:t>
      </w:r>
      <w:proofErr w:type="spellEnd"/>
      <w:r>
        <w:t xml:space="preserve"> 20% = s/236 (Se aplica al total con impuesto)</w:t>
      </w:r>
      <w:r>
        <w:br/>
        <w:t>Descuento aplicado monto = s/100 (Se aplica al total con impuesto)</w:t>
      </w:r>
      <w:r>
        <w:br/>
        <w:t>Precio TOTAL aplicando ambos descuentos = s/844</w:t>
      </w:r>
    </w:p>
    <w:p w14:paraId="115DB811" w14:textId="77777777" w:rsidR="006C2044" w:rsidRDefault="006C2044" w:rsidP="006C2044"/>
    <w:p w14:paraId="536B157A" w14:textId="77777777" w:rsidR="006C2044" w:rsidRDefault="006C2044" w:rsidP="006C2044">
      <w:r w:rsidRPr="004E298D">
        <w:rPr>
          <w:noProof/>
        </w:rPr>
        <w:drawing>
          <wp:inline distT="0" distB="0" distL="0" distR="0" wp14:anchorId="11158439" wp14:editId="05860B22">
            <wp:extent cx="5845921" cy="2900275"/>
            <wp:effectExtent l="0" t="0" r="2540" b="0"/>
            <wp:docPr id="156813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13619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61495" cy="290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D717" w14:textId="77777777" w:rsidR="006C2044" w:rsidRDefault="006C2044" w:rsidP="006C2044"/>
    <w:p w14:paraId="4FFF6B2A" w14:textId="77777777" w:rsidR="006C2044" w:rsidRDefault="006C2044" w:rsidP="006C2044"/>
    <w:p w14:paraId="14BF13FC" w14:textId="77777777" w:rsidR="006C2044" w:rsidRDefault="006C2044" w:rsidP="006C2044"/>
    <w:p w14:paraId="016E6957" w14:textId="77777777" w:rsidR="006C2044" w:rsidRDefault="006C2044" w:rsidP="006C2044"/>
    <w:p w14:paraId="03CBEA54" w14:textId="77777777" w:rsidR="006C2044" w:rsidRDefault="006C2044" w:rsidP="006C2044"/>
    <w:p w14:paraId="40E94314" w14:textId="77777777" w:rsidR="006C2044" w:rsidRDefault="006C2044" w:rsidP="006C2044"/>
    <w:p w14:paraId="4FBF1BD5" w14:textId="77777777" w:rsidR="006C2044" w:rsidRDefault="006C2044" w:rsidP="006C2044"/>
    <w:p w14:paraId="719B927E" w14:textId="77777777" w:rsidR="006C2044" w:rsidRDefault="006C2044" w:rsidP="006C2044"/>
    <w:p w14:paraId="765AA1C4" w14:textId="77777777" w:rsidR="006C2044" w:rsidRPr="00FB6559" w:rsidRDefault="006C2044" w:rsidP="00771BBD">
      <w:pPr>
        <w:rPr>
          <w:rFonts w:asciiTheme="minorHAnsi" w:hAnsiTheme="minorHAnsi" w:cstheme="minorHAnsi"/>
          <w:bCs/>
          <w:i/>
          <w:iCs/>
          <w:caps/>
          <w:color w:val="800000"/>
        </w:rPr>
      </w:pPr>
    </w:p>
    <w:sectPr w:rsidR="006C2044" w:rsidRPr="00FB6559" w:rsidSect="004C6EEA"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7" w:h="16840" w:code="9"/>
      <w:pgMar w:top="2268" w:right="1134" w:bottom="1418" w:left="1560" w:header="720" w:footer="624" w:gutter="0"/>
      <w:paperSrc w:first="261" w:other="261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EAB19" w14:textId="77777777" w:rsidR="000627C5" w:rsidRDefault="000627C5" w:rsidP="0093581C">
      <w:r>
        <w:separator/>
      </w:r>
    </w:p>
  </w:endnote>
  <w:endnote w:type="continuationSeparator" w:id="0">
    <w:p w14:paraId="0D298011" w14:textId="77777777" w:rsidR="000627C5" w:rsidRDefault="000627C5" w:rsidP="009358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heSansCorrespondence">
    <w:altName w:val="Century Gothic"/>
    <w:charset w:val="00"/>
    <w:family w:val="swiss"/>
    <w:pitch w:val="variable"/>
    <w:sig w:usb0="800000AF" w:usb1="10002048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F05CA7" w:rsidRDefault="002B7FB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F05CA7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DD355C9" w14:textId="77777777" w:rsidR="00F05CA7" w:rsidRDefault="00F05CA7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64"/>
      <w:gridCol w:w="283"/>
      <w:gridCol w:w="3544"/>
      <w:gridCol w:w="1257"/>
      <w:gridCol w:w="160"/>
      <w:gridCol w:w="1340"/>
    </w:tblGrid>
    <w:tr w:rsidR="00F05CA7" w:rsidRPr="0055705A" w14:paraId="56ECA4EA" w14:textId="77777777" w:rsidTr="7CCC23BA">
      <w:trPr>
        <w:trHeight w:val="129"/>
      </w:trPr>
      <w:tc>
        <w:tcPr>
          <w:tcW w:w="27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5600DDDB" w14:textId="77777777" w:rsidR="00F05CA7" w:rsidRPr="00E91B0B" w:rsidRDefault="00F05CA7" w:rsidP="00880CF0">
          <w:pPr>
            <w:pStyle w:val="Piedepgina"/>
            <w:tabs>
              <w:tab w:val="left" w:pos="2127"/>
            </w:tabs>
            <w:ind w:right="203"/>
            <w:rPr>
              <w:rStyle w:val="Nmerodepgina"/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Elaborado por</w:t>
          </w:r>
        </w:p>
      </w:tc>
      <w:tc>
        <w:tcPr>
          <w:tcW w:w="28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2127E81B" w14:textId="77777777" w:rsidR="00F05CA7" w:rsidRPr="00E91B0B" w:rsidRDefault="00F05CA7" w:rsidP="00880CF0">
          <w:pPr>
            <w:pStyle w:val="Piedepgina"/>
            <w:ind w:right="360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6301" w:type="dxa"/>
          <w:gridSpan w:val="4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1403A63B" w14:textId="581FBB71" w:rsidR="00F05CA7" w:rsidRPr="00E91B0B" w:rsidRDefault="00DE30E3" w:rsidP="00880CF0">
          <w:pPr>
            <w:pStyle w:val="Piedepgina"/>
            <w:ind w:right="360"/>
            <w:rPr>
              <w:rFonts w:asciiTheme="minorHAnsi" w:hAnsiTheme="minorHAnsi" w:cstheme="minorHAnsi"/>
              <w:bCs/>
              <w:sz w:val="18"/>
              <w:szCs w:val="18"/>
            </w:rPr>
          </w:pPr>
          <w:proofErr w:type="spellStart"/>
          <w:r>
            <w:rPr>
              <w:rFonts w:asciiTheme="minorHAnsi" w:hAnsiTheme="minorHAnsi" w:cstheme="minorHAnsi"/>
              <w:bCs/>
              <w:sz w:val="18"/>
              <w:szCs w:val="18"/>
            </w:rPr>
            <w:t>Vaope</w:t>
          </w:r>
          <w:proofErr w:type="spellEnd"/>
          <w:r>
            <w:rPr>
              <w:rFonts w:asciiTheme="minorHAnsi" w:hAnsiTheme="minorHAnsi" w:cstheme="minorHAnsi"/>
              <w:bCs/>
              <w:sz w:val="18"/>
              <w:szCs w:val="18"/>
            </w:rPr>
            <w:t xml:space="preserve">                  </w:t>
          </w:r>
          <w:r w:rsidR="00F05CA7" w:rsidRPr="00E91B0B">
            <w:rPr>
              <w:rFonts w:asciiTheme="minorHAnsi" w:hAnsiTheme="minorHAnsi" w:cstheme="minorHAnsi"/>
              <w:bCs/>
              <w:sz w:val="18"/>
              <w:szCs w:val="18"/>
            </w:rPr>
            <w:t xml:space="preserve">                                                          </w:t>
          </w:r>
          <w:r w:rsidR="00F05CA7" w:rsidRPr="00E91B0B">
            <w:rPr>
              <w:rFonts w:asciiTheme="minorHAnsi" w:hAnsiTheme="minorHAnsi" w:cstheme="minorHAnsi"/>
              <w:b/>
              <w:sz w:val="18"/>
              <w:szCs w:val="18"/>
            </w:rPr>
            <w:t xml:space="preserve">Versión             </w:t>
          </w:r>
          <w:r w:rsidR="00F05CA7">
            <w:rPr>
              <w:rFonts w:asciiTheme="minorHAnsi" w:hAnsiTheme="minorHAnsi" w:cstheme="minorHAnsi"/>
              <w:b/>
              <w:sz w:val="18"/>
              <w:szCs w:val="18"/>
            </w:rPr>
            <w:t xml:space="preserve"> </w:t>
          </w:r>
          <w:proofErr w:type="gramStart"/>
          <w:r>
            <w:rPr>
              <w:rFonts w:asciiTheme="minorHAnsi" w:hAnsiTheme="minorHAnsi" w:cstheme="minorHAnsi"/>
              <w:b/>
              <w:sz w:val="18"/>
              <w:szCs w:val="18"/>
            </w:rPr>
            <w:t xml:space="preserve">  :</w:t>
          </w:r>
          <w:proofErr w:type="gramEnd"/>
          <w:r w:rsidR="00F05CA7">
            <w:rPr>
              <w:rFonts w:asciiTheme="minorHAnsi" w:hAnsiTheme="minorHAnsi" w:cstheme="minorHAnsi"/>
              <w:b/>
              <w:sz w:val="18"/>
              <w:szCs w:val="18"/>
            </w:rPr>
            <w:t xml:space="preserve"> 1</w:t>
          </w:r>
        </w:p>
      </w:tc>
    </w:tr>
    <w:tr w:rsidR="00F05CA7" w:rsidRPr="0055705A" w14:paraId="489E87A4" w14:textId="77777777" w:rsidTr="7CCC23BA">
      <w:tc>
        <w:tcPr>
          <w:tcW w:w="27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3F680FB" w14:textId="77777777" w:rsidR="00F05CA7" w:rsidRPr="00E91B0B" w:rsidRDefault="00F05CA7" w:rsidP="00880CF0">
          <w:pPr>
            <w:pStyle w:val="Piedepgina"/>
            <w:ind w:right="360"/>
            <w:rPr>
              <w:rStyle w:val="Nmerodepgina"/>
              <w:rFonts w:asciiTheme="minorHAnsi" w:hAnsiTheme="minorHAnsi" w:cstheme="minorHAnsi"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Fecha de actualización</w:t>
          </w:r>
        </w:p>
      </w:tc>
      <w:tc>
        <w:tcPr>
          <w:tcW w:w="283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67A8245E" w14:textId="77777777" w:rsidR="00F05CA7" w:rsidRPr="00E91B0B" w:rsidRDefault="00F05CA7" w:rsidP="00880CF0">
          <w:pPr>
            <w:pStyle w:val="Piedepgina"/>
            <w:ind w:right="360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3544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59A3AAFD" w14:textId="2169D873" w:rsidR="00F05CA7" w:rsidRPr="00E91B0B" w:rsidRDefault="006C2044" w:rsidP="7CCC23BA">
          <w:pPr>
            <w:pStyle w:val="Piedepgina"/>
            <w:ind w:right="360"/>
            <w:rPr>
              <w:rFonts w:asciiTheme="minorHAnsi" w:hAnsiTheme="minorHAnsi" w:cstheme="minorBidi"/>
              <w:sz w:val="18"/>
              <w:szCs w:val="18"/>
            </w:rPr>
          </w:pPr>
          <w:r>
            <w:rPr>
              <w:rFonts w:asciiTheme="minorHAnsi" w:hAnsiTheme="minorHAnsi" w:cstheme="minorBidi"/>
              <w:sz w:val="18"/>
              <w:szCs w:val="18"/>
            </w:rPr>
            <w:t>17</w:t>
          </w:r>
          <w:r w:rsidR="7CCC23BA" w:rsidRPr="7CCC23BA">
            <w:rPr>
              <w:rFonts w:asciiTheme="minorHAnsi" w:hAnsiTheme="minorHAnsi" w:cstheme="minorBidi"/>
              <w:sz w:val="18"/>
              <w:szCs w:val="18"/>
            </w:rPr>
            <w:t>/</w:t>
          </w:r>
          <w:r w:rsidR="00DE30E3">
            <w:rPr>
              <w:rFonts w:asciiTheme="minorHAnsi" w:hAnsiTheme="minorHAnsi" w:cstheme="minorBidi"/>
              <w:sz w:val="18"/>
              <w:szCs w:val="18"/>
            </w:rPr>
            <w:t>12</w:t>
          </w:r>
          <w:r w:rsidR="7CCC23BA" w:rsidRPr="7CCC23BA">
            <w:rPr>
              <w:rFonts w:asciiTheme="minorHAnsi" w:hAnsiTheme="minorHAnsi" w:cstheme="minorBidi"/>
              <w:sz w:val="18"/>
              <w:szCs w:val="18"/>
            </w:rPr>
            <w:t>/202</w:t>
          </w:r>
        </w:p>
      </w:tc>
      <w:tc>
        <w:tcPr>
          <w:tcW w:w="1257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3AD3D9EC" w14:textId="77777777" w:rsidR="00F05CA7" w:rsidRPr="00E91B0B" w:rsidRDefault="00F05CA7" w:rsidP="00880CF0">
          <w:pPr>
            <w:pStyle w:val="Piedepgina"/>
            <w:ind w:right="360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Página</w:t>
          </w:r>
        </w:p>
      </w:tc>
      <w:tc>
        <w:tcPr>
          <w:tcW w:w="160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</w:tcPr>
        <w:p w14:paraId="56A8759A" w14:textId="77777777" w:rsidR="00F05CA7" w:rsidRPr="00E91B0B" w:rsidRDefault="00F05CA7" w:rsidP="00880CF0">
          <w:pPr>
            <w:pStyle w:val="Piedepgina"/>
            <w:ind w:right="360"/>
            <w:jc w:val="righ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E91B0B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134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1AA6CEDC" w14:textId="77777777" w:rsidR="00F05CA7" w:rsidRPr="00E91B0B" w:rsidRDefault="002B7FBE" w:rsidP="00880CF0">
          <w:pPr>
            <w:pStyle w:val="Piedepgina"/>
            <w:ind w:right="360"/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fldChar w:fldCharType="begin"/>
          </w:r>
          <w:r w:rsidR="00F05CA7"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instrText xml:space="preserve"> PAGE </w:instrText>
          </w:r>
          <w:r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fldChar w:fldCharType="separate"/>
          </w:r>
          <w:r w:rsidR="00326021">
            <w:rPr>
              <w:rStyle w:val="Nmerodepgina"/>
              <w:rFonts w:asciiTheme="minorHAnsi" w:hAnsiTheme="minorHAnsi" w:cstheme="minorHAnsi"/>
              <w:noProof/>
              <w:sz w:val="18"/>
              <w:szCs w:val="18"/>
            </w:rPr>
            <w:t>5</w:t>
          </w:r>
          <w:r w:rsidRPr="00E91B0B">
            <w:rPr>
              <w:rStyle w:val="Nmerodepgina"/>
              <w:rFonts w:asciiTheme="minorHAnsi" w:hAnsiTheme="minorHAnsi" w:cstheme="minorHAnsi"/>
              <w:sz w:val="18"/>
              <w:szCs w:val="18"/>
            </w:rPr>
            <w:fldChar w:fldCharType="end"/>
          </w:r>
          <w:r w:rsidR="00F05CA7">
            <w:rPr>
              <w:rStyle w:val="Nmerodepgina"/>
              <w:rFonts w:asciiTheme="minorHAnsi" w:hAnsiTheme="minorHAnsi" w:cstheme="minorHAnsi"/>
              <w:sz w:val="18"/>
              <w:szCs w:val="18"/>
            </w:rPr>
            <w:t xml:space="preserve"> </w:t>
          </w:r>
          <w:r w:rsidR="00F05CA7" w:rsidRPr="00E91B0B">
            <w:rPr>
              <w:rFonts w:asciiTheme="minorHAnsi" w:hAnsiTheme="minorHAnsi" w:cstheme="minorHAnsi"/>
              <w:bCs/>
              <w:sz w:val="18"/>
              <w:szCs w:val="18"/>
            </w:rPr>
            <w:t xml:space="preserve">de </w:t>
          </w:r>
          <w:fldSimple w:instr="NUMPAGES  \* Arabic  \* MERGEFORMAT">
            <w:r w:rsidR="00326021" w:rsidRPr="00326021">
              <w:rPr>
                <w:rFonts w:asciiTheme="minorHAnsi" w:hAnsiTheme="minorHAnsi" w:cstheme="minorHAnsi"/>
                <w:bCs/>
                <w:noProof/>
                <w:sz w:val="18"/>
                <w:szCs w:val="18"/>
              </w:rPr>
              <w:t>5</w:t>
            </w:r>
          </w:fldSimple>
        </w:p>
      </w:tc>
    </w:tr>
  </w:tbl>
  <w:p w14:paraId="450EA2D7" w14:textId="77777777" w:rsidR="00F05CA7" w:rsidRDefault="00F05CA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70"/>
      <w:gridCol w:w="3070"/>
      <w:gridCol w:w="3070"/>
    </w:tblGrid>
    <w:tr w:rsidR="7CCC23BA" w14:paraId="1E11B94B" w14:textId="77777777" w:rsidTr="7CCC23BA">
      <w:trPr>
        <w:trHeight w:val="300"/>
      </w:trPr>
      <w:tc>
        <w:tcPr>
          <w:tcW w:w="3070" w:type="dxa"/>
        </w:tcPr>
        <w:p w14:paraId="38398528" w14:textId="5F8696F3" w:rsidR="7CCC23BA" w:rsidRDefault="7CCC23BA" w:rsidP="7CCC23BA">
          <w:pPr>
            <w:ind w:left="-115"/>
          </w:pPr>
        </w:p>
      </w:tc>
      <w:tc>
        <w:tcPr>
          <w:tcW w:w="3070" w:type="dxa"/>
        </w:tcPr>
        <w:p w14:paraId="55B88A18" w14:textId="16E529C3" w:rsidR="7CCC23BA" w:rsidRDefault="7CCC23BA" w:rsidP="7CCC23BA">
          <w:pPr>
            <w:jc w:val="center"/>
          </w:pPr>
        </w:p>
      </w:tc>
      <w:tc>
        <w:tcPr>
          <w:tcW w:w="3070" w:type="dxa"/>
        </w:tcPr>
        <w:p w14:paraId="5C3D21A8" w14:textId="06E65E88" w:rsidR="7CCC23BA" w:rsidRDefault="7CCC23BA" w:rsidP="7CCC23BA">
          <w:pPr>
            <w:ind w:right="-115"/>
            <w:jc w:val="right"/>
          </w:pPr>
        </w:p>
      </w:tc>
    </w:tr>
  </w:tbl>
  <w:p w14:paraId="4EA43785" w14:textId="7C766D71" w:rsidR="7CCC23BA" w:rsidRDefault="7CCC23B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D46B6" w14:textId="77777777" w:rsidR="000627C5" w:rsidRDefault="000627C5" w:rsidP="0093581C">
      <w:r>
        <w:separator/>
      </w:r>
    </w:p>
  </w:footnote>
  <w:footnote w:type="continuationSeparator" w:id="0">
    <w:p w14:paraId="107F2D90" w14:textId="77777777" w:rsidR="000627C5" w:rsidRDefault="000627C5" w:rsidP="009358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94"/>
      <w:gridCol w:w="1417"/>
      <w:gridCol w:w="160"/>
      <w:gridCol w:w="4647"/>
      <w:gridCol w:w="1602"/>
    </w:tblGrid>
    <w:tr w:rsidR="00F05CA7" w:rsidRPr="00FD6BFB" w14:paraId="63466C0C" w14:textId="77777777" w:rsidTr="10268E77">
      <w:trPr>
        <w:cantSplit/>
        <w:trHeight w:val="353"/>
        <w:jc w:val="center"/>
      </w:trPr>
      <w:tc>
        <w:tcPr>
          <w:tcW w:w="1994" w:type="dxa"/>
          <w:vMerge w:val="restart"/>
          <w:vAlign w:val="center"/>
        </w:tcPr>
        <w:p w14:paraId="1A81F0B1" w14:textId="65280073" w:rsidR="00F05CA7" w:rsidRPr="001970E2" w:rsidRDefault="00F05CA7" w:rsidP="00880CF0">
          <w:pPr>
            <w:pStyle w:val="Encabezado"/>
            <w:jc w:val="center"/>
            <w:rPr>
              <w:rFonts w:asciiTheme="minorHAnsi" w:hAnsiTheme="minorHAnsi" w:cstheme="minorHAnsi"/>
              <w:b/>
              <w:i/>
              <w:sz w:val="16"/>
            </w:rPr>
          </w:pPr>
        </w:p>
        <w:p w14:paraId="717AAFBA" w14:textId="4AA61D69" w:rsidR="00F05CA7" w:rsidRPr="001970E2" w:rsidRDefault="00B0197E" w:rsidP="00880CF0">
          <w:pPr>
            <w:jc w:val="center"/>
            <w:rPr>
              <w:rFonts w:asciiTheme="minorHAnsi" w:hAnsiTheme="minorHAnsi" w:cstheme="minorHAnsi"/>
              <w:sz w:val="16"/>
            </w:rPr>
          </w:pPr>
          <w:r>
            <w:rPr>
              <w:rFonts w:asciiTheme="minorHAnsi" w:hAnsiTheme="minorHAnsi" w:cstheme="minorHAnsi"/>
              <w:b/>
              <w:i/>
              <w:noProof/>
              <w:sz w:val="16"/>
            </w:rPr>
            <w:drawing>
              <wp:anchor distT="0" distB="0" distL="114300" distR="114300" simplePos="0" relativeHeight="251659264" behindDoc="1" locked="0" layoutInCell="1" allowOverlap="1" wp14:anchorId="06A3283B" wp14:editId="506291B2">
                <wp:simplePos x="0" y="0"/>
                <wp:positionH relativeFrom="column">
                  <wp:posOffset>2540</wp:posOffset>
                </wp:positionH>
                <wp:positionV relativeFrom="paragraph">
                  <wp:posOffset>5080</wp:posOffset>
                </wp:positionV>
                <wp:extent cx="1177290" cy="210185"/>
                <wp:effectExtent l="0" t="0" r="0" b="0"/>
                <wp:wrapTight wrapText="bothSides">
                  <wp:wrapPolygon edited="0">
                    <wp:start x="1049" y="0"/>
                    <wp:lineTo x="2097" y="19577"/>
                    <wp:lineTo x="20272" y="19577"/>
                    <wp:lineTo x="20621" y="7831"/>
                    <wp:lineTo x="19223" y="3915"/>
                    <wp:lineTo x="13981" y="0"/>
                    <wp:lineTo x="1049" y="0"/>
                  </wp:wrapPolygon>
                </wp:wrapTight>
                <wp:docPr id="765047859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9948100" name="Imagen 162994810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7290" cy="2101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417" w:type="dxa"/>
          <w:tcBorders>
            <w:right w:val="nil"/>
          </w:tcBorders>
          <w:vAlign w:val="center"/>
        </w:tcPr>
        <w:p w14:paraId="5DD62350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Requerimiento</w:t>
          </w:r>
        </w:p>
      </w:tc>
      <w:tc>
        <w:tcPr>
          <w:tcW w:w="160" w:type="dxa"/>
          <w:tcBorders>
            <w:left w:val="nil"/>
            <w:right w:val="nil"/>
          </w:tcBorders>
          <w:vAlign w:val="center"/>
        </w:tcPr>
        <w:p w14:paraId="18329EB3" w14:textId="77777777" w:rsidR="00F05CA7" w:rsidRPr="001970E2" w:rsidRDefault="00F05CA7" w:rsidP="00880CF0">
          <w:pPr>
            <w:rPr>
              <w:rFonts w:asciiTheme="minorHAnsi" w:hAnsiTheme="minorHAnsi" w:cstheme="minorHAnsi"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4647" w:type="dxa"/>
          <w:tcBorders>
            <w:left w:val="nil"/>
          </w:tcBorders>
          <w:vAlign w:val="center"/>
        </w:tcPr>
        <w:p w14:paraId="52554E24" w14:textId="5CEB84CE" w:rsidR="00F05CA7" w:rsidRPr="001970E2" w:rsidRDefault="006C2044" w:rsidP="00B0197E">
          <w:pPr>
            <w:rPr>
              <w:rFonts w:asciiTheme="minorHAnsi" w:hAnsiTheme="minorHAnsi" w:cstheme="minorBidi"/>
              <w:sz w:val="18"/>
              <w:szCs w:val="18"/>
              <w:lang w:val="en-US"/>
            </w:rPr>
          </w:pPr>
          <w:r>
            <w:rPr>
              <w:rFonts w:asciiTheme="minorHAnsi" w:hAnsiTheme="minorHAnsi" w:cstheme="minorBidi"/>
              <w:sz w:val="18"/>
              <w:szCs w:val="18"/>
              <w:lang w:val="en-US"/>
            </w:rPr>
            <w:t xml:space="preserve">Manual </w:t>
          </w:r>
          <w:proofErr w:type="spellStart"/>
          <w:r>
            <w:rPr>
              <w:rFonts w:asciiTheme="minorHAnsi" w:hAnsiTheme="minorHAnsi" w:cstheme="minorBidi"/>
              <w:sz w:val="18"/>
              <w:szCs w:val="18"/>
              <w:lang w:val="en-US"/>
            </w:rPr>
            <w:t>Descuentos</w:t>
          </w:r>
          <w:proofErr w:type="spellEnd"/>
          <w:r>
            <w:rPr>
              <w:rFonts w:asciiTheme="minorHAnsi" w:hAnsiTheme="minorHAnsi" w:cstheme="minorBidi"/>
              <w:sz w:val="18"/>
              <w:szCs w:val="18"/>
              <w:lang w:val="en-US"/>
            </w:rPr>
            <w:t xml:space="preserve"> Odoo</w:t>
          </w:r>
        </w:p>
      </w:tc>
      <w:tc>
        <w:tcPr>
          <w:tcW w:w="1602" w:type="dxa"/>
          <w:vMerge w:val="restart"/>
        </w:tcPr>
        <w:p w14:paraId="2424E165" w14:textId="73E08E37" w:rsidR="00F05CA7" w:rsidRPr="001970E2" w:rsidRDefault="00B0197E" w:rsidP="00880CF0">
          <w:pPr>
            <w:rPr>
              <w:rFonts w:asciiTheme="minorHAnsi" w:hAnsiTheme="minorHAnsi" w:cstheme="minorHAnsi"/>
              <w:sz w:val="16"/>
              <w:lang w:val="en-US"/>
            </w:rPr>
          </w:pPr>
          <w:r>
            <w:rPr>
              <w:rFonts w:asciiTheme="minorHAnsi" w:hAnsiTheme="minorHAnsi" w:cstheme="minorHAnsi"/>
              <w:noProof/>
              <w:sz w:val="16"/>
              <w:lang w:val="en-US"/>
            </w:rPr>
            <w:drawing>
              <wp:anchor distT="0" distB="0" distL="114300" distR="114300" simplePos="0" relativeHeight="251658240" behindDoc="1" locked="0" layoutInCell="1" allowOverlap="1" wp14:anchorId="08BCBF35" wp14:editId="258C5A06">
                <wp:simplePos x="0" y="0"/>
                <wp:positionH relativeFrom="column">
                  <wp:posOffset>-2540</wp:posOffset>
                </wp:positionH>
                <wp:positionV relativeFrom="paragraph">
                  <wp:posOffset>389890</wp:posOffset>
                </wp:positionV>
                <wp:extent cx="928370" cy="234950"/>
                <wp:effectExtent l="0" t="0" r="5080" b="0"/>
                <wp:wrapTight wrapText="bothSides">
                  <wp:wrapPolygon edited="0">
                    <wp:start x="0" y="0"/>
                    <wp:lineTo x="0" y="19265"/>
                    <wp:lineTo x="21275" y="19265"/>
                    <wp:lineTo x="21275" y="0"/>
                    <wp:lineTo x="0" y="0"/>
                  </wp:wrapPolygon>
                </wp:wrapTight>
                <wp:docPr id="582342696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2325462" name="Imagen 1542325462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37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05CA7" w:rsidRPr="001970E2" w14:paraId="14CC5CE5" w14:textId="77777777" w:rsidTr="10268E77">
      <w:trPr>
        <w:cantSplit/>
        <w:trHeight w:val="349"/>
        <w:jc w:val="center"/>
      </w:trPr>
      <w:tc>
        <w:tcPr>
          <w:tcW w:w="1994" w:type="dxa"/>
          <w:vMerge/>
          <w:vAlign w:val="center"/>
        </w:tcPr>
        <w:p w14:paraId="56EE48EE" w14:textId="77777777" w:rsidR="00F05CA7" w:rsidRPr="001970E2" w:rsidRDefault="00F05CA7" w:rsidP="00880CF0">
          <w:pPr>
            <w:jc w:val="center"/>
            <w:rPr>
              <w:rFonts w:asciiTheme="minorHAnsi" w:hAnsiTheme="minorHAnsi" w:cstheme="minorHAnsi"/>
              <w:sz w:val="16"/>
              <w:lang w:val="en-US"/>
            </w:rPr>
          </w:pPr>
        </w:p>
      </w:tc>
      <w:tc>
        <w:tcPr>
          <w:tcW w:w="1417" w:type="dxa"/>
          <w:tcBorders>
            <w:right w:val="nil"/>
          </w:tcBorders>
          <w:vAlign w:val="center"/>
        </w:tcPr>
        <w:p w14:paraId="456684C3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Fase</w:t>
          </w:r>
        </w:p>
      </w:tc>
      <w:tc>
        <w:tcPr>
          <w:tcW w:w="160" w:type="dxa"/>
          <w:tcBorders>
            <w:left w:val="nil"/>
            <w:right w:val="nil"/>
          </w:tcBorders>
          <w:vAlign w:val="center"/>
        </w:tcPr>
        <w:p w14:paraId="370CD116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4647" w:type="dxa"/>
          <w:tcBorders>
            <w:left w:val="nil"/>
          </w:tcBorders>
          <w:vAlign w:val="center"/>
        </w:tcPr>
        <w:p w14:paraId="5723DED2" w14:textId="08E4CDED" w:rsidR="00F05CA7" w:rsidRPr="001970E2" w:rsidRDefault="006C2044" w:rsidP="00880CF0">
          <w:pPr>
            <w:rPr>
              <w:rFonts w:asciiTheme="minorHAnsi" w:hAnsiTheme="minorHAnsi" w:cstheme="minorHAnsi"/>
              <w:bCs/>
              <w:sz w:val="18"/>
              <w:szCs w:val="18"/>
            </w:rPr>
          </w:pPr>
          <w:r>
            <w:rPr>
              <w:rFonts w:asciiTheme="minorHAnsi" w:hAnsiTheme="minorHAnsi" w:cstheme="minorBidi"/>
              <w:sz w:val="18"/>
              <w:szCs w:val="18"/>
              <w:lang w:val="en-US"/>
            </w:rPr>
            <w:t>1</w:t>
          </w:r>
        </w:p>
      </w:tc>
      <w:tc>
        <w:tcPr>
          <w:tcW w:w="1602" w:type="dxa"/>
          <w:vMerge/>
        </w:tcPr>
        <w:p w14:paraId="2908EB2C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6"/>
            </w:rPr>
          </w:pPr>
        </w:p>
      </w:tc>
    </w:tr>
    <w:tr w:rsidR="00F05CA7" w:rsidRPr="00FD6BFB" w14:paraId="0A383D13" w14:textId="77777777" w:rsidTr="10268E77">
      <w:trPr>
        <w:cantSplit/>
        <w:trHeight w:val="404"/>
        <w:jc w:val="center"/>
      </w:trPr>
      <w:tc>
        <w:tcPr>
          <w:tcW w:w="1994" w:type="dxa"/>
          <w:vMerge/>
          <w:vAlign w:val="center"/>
        </w:tcPr>
        <w:p w14:paraId="121FD38A" w14:textId="77777777" w:rsidR="00F05CA7" w:rsidRPr="001970E2" w:rsidRDefault="00F05CA7" w:rsidP="00880CF0">
          <w:pPr>
            <w:jc w:val="center"/>
            <w:rPr>
              <w:rFonts w:asciiTheme="minorHAnsi" w:hAnsiTheme="minorHAnsi" w:cstheme="minorHAnsi"/>
              <w:sz w:val="16"/>
            </w:rPr>
          </w:pPr>
        </w:p>
      </w:tc>
      <w:tc>
        <w:tcPr>
          <w:tcW w:w="1417" w:type="dxa"/>
          <w:tcBorders>
            <w:right w:val="nil"/>
          </w:tcBorders>
          <w:vAlign w:val="center"/>
        </w:tcPr>
        <w:p w14:paraId="4A9DDBBB" w14:textId="77777777" w:rsidR="00F05CA7" w:rsidRPr="001970E2" w:rsidRDefault="00F05CA7" w:rsidP="00880CF0">
          <w:pPr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 xml:space="preserve">Entregable </w:t>
          </w:r>
        </w:p>
      </w:tc>
      <w:tc>
        <w:tcPr>
          <w:tcW w:w="160" w:type="dxa"/>
          <w:tcBorders>
            <w:left w:val="nil"/>
            <w:right w:val="nil"/>
          </w:tcBorders>
          <w:vAlign w:val="center"/>
        </w:tcPr>
        <w:p w14:paraId="69B263F4" w14:textId="77777777" w:rsidR="00F05CA7" w:rsidRPr="001970E2" w:rsidRDefault="00F05CA7" w:rsidP="00880CF0">
          <w:pPr>
            <w:rPr>
              <w:rFonts w:asciiTheme="minorHAnsi" w:hAnsiTheme="minorHAnsi" w:cstheme="minorHAnsi"/>
              <w:bCs/>
              <w:sz w:val="18"/>
              <w:szCs w:val="18"/>
            </w:rPr>
          </w:pPr>
          <w:r w:rsidRPr="001970E2">
            <w:rPr>
              <w:rFonts w:asciiTheme="minorHAnsi" w:hAnsiTheme="minorHAnsi" w:cstheme="minorHAnsi"/>
              <w:b/>
              <w:sz w:val="18"/>
              <w:szCs w:val="18"/>
            </w:rPr>
            <w:t>:</w:t>
          </w:r>
        </w:p>
      </w:tc>
      <w:tc>
        <w:tcPr>
          <w:tcW w:w="4647" w:type="dxa"/>
          <w:tcBorders>
            <w:left w:val="nil"/>
          </w:tcBorders>
          <w:vAlign w:val="center"/>
        </w:tcPr>
        <w:p w14:paraId="688449F9" w14:textId="748E91EF" w:rsidR="00F05CA7" w:rsidRPr="001970E2" w:rsidRDefault="006C2044" w:rsidP="00B0197E">
          <w:pPr>
            <w:rPr>
              <w:rFonts w:asciiTheme="minorHAnsi" w:hAnsiTheme="minorHAnsi" w:cstheme="minorBidi"/>
              <w:sz w:val="18"/>
              <w:szCs w:val="18"/>
              <w:lang w:val="en-US"/>
            </w:rPr>
          </w:pPr>
          <w:r>
            <w:rPr>
              <w:rFonts w:asciiTheme="minorHAnsi" w:hAnsiTheme="minorHAnsi" w:cstheme="minorBidi"/>
              <w:sz w:val="18"/>
              <w:szCs w:val="18"/>
              <w:lang w:val="en-US"/>
            </w:rPr>
            <w:t xml:space="preserve">Manual </w:t>
          </w:r>
          <w:proofErr w:type="spellStart"/>
          <w:r>
            <w:rPr>
              <w:rFonts w:asciiTheme="minorHAnsi" w:hAnsiTheme="minorHAnsi" w:cstheme="minorBidi"/>
              <w:sz w:val="18"/>
              <w:szCs w:val="18"/>
              <w:lang w:val="en-US"/>
            </w:rPr>
            <w:t>Descuentos</w:t>
          </w:r>
          <w:proofErr w:type="spellEnd"/>
          <w:r>
            <w:rPr>
              <w:rFonts w:asciiTheme="minorHAnsi" w:hAnsiTheme="minorHAnsi" w:cstheme="minorBidi"/>
              <w:sz w:val="18"/>
              <w:szCs w:val="18"/>
              <w:lang w:val="en-US"/>
            </w:rPr>
            <w:t xml:space="preserve"> Odoo</w:t>
          </w:r>
        </w:p>
      </w:tc>
      <w:tc>
        <w:tcPr>
          <w:tcW w:w="1602" w:type="dxa"/>
          <w:vMerge/>
        </w:tcPr>
        <w:p w14:paraId="1FE2DD96" w14:textId="77777777" w:rsidR="00F05CA7" w:rsidRPr="001970E2" w:rsidRDefault="00F05CA7" w:rsidP="00880CF0">
          <w:pPr>
            <w:rPr>
              <w:rFonts w:asciiTheme="minorHAnsi" w:hAnsiTheme="minorHAnsi" w:cstheme="minorHAnsi"/>
              <w:b/>
              <w:sz w:val="16"/>
              <w:lang w:val="en-US"/>
            </w:rPr>
          </w:pPr>
        </w:p>
      </w:tc>
    </w:tr>
  </w:tbl>
  <w:p w14:paraId="4BDB5498" w14:textId="77777777" w:rsidR="00F05CA7" w:rsidRDefault="00F05CA7" w:rsidP="00FF39E5">
    <w:pPr>
      <w:pStyle w:val="Encabezado"/>
    </w:pPr>
  </w:p>
  <w:p w14:paraId="2916C19D" w14:textId="77777777" w:rsidR="00F05CA7" w:rsidRPr="00FF39E5" w:rsidRDefault="00F05CA7" w:rsidP="00FF39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52294" w14:textId="77777777" w:rsidR="00F05CA7" w:rsidRDefault="00F05CA7" w:rsidP="00FF39E5">
    <w:pPr>
      <w:pStyle w:val="Encabezado"/>
    </w:pPr>
  </w:p>
  <w:p w14:paraId="007DCDA8" w14:textId="77777777" w:rsidR="00F05CA7" w:rsidRPr="00FF39E5" w:rsidRDefault="00F05CA7" w:rsidP="00FF39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D4A82"/>
    <w:multiLevelType w:val="hybridMultilevel"/>
    <w:tmpl w:val="27623F82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D7B"/>
    <w:multiLevelType w:val="multilevel"/>
    <w:tmpl w:val="C818FB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5739FC"/>
    <w:multiLevelType w:val="hybridMultilevel"/>
    <w:tmpl w:val="9594E15A"/>
    <w:lvl w:ilvl="0" w:tplc="22741BB0">
      <w:numFmt w:val="bullet"/>
      <w:lvlText w:val="-"/>
      <w:lvlJc w:val="left"/>
      <w:pPr>
        <w:ind w:left="2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</w:abstractNum>
  <w:abstractNum w:abstractNumId="3" w15:restartNumberingAfterBreak="0">
    <w:nsid w:val="0876526C"/>
    <w:multiLevelType w:val="hybridMultilevel"/>
    <w:tmpl w:val="8900262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19468B"/>
    <w:multiLevelType w:val="hybridMultilevel"/>
    <w:tmpl w:val="1C4CED9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624D0B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6C7BB6"/>
    <w:multiLevelType w:val="hybridMultilevel"/>
    <w:tmpl w:val="F8F8F3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7F4C20"/>
    <w:multiLevelType w:val="hybridMultilevel"/>
    <w:tmpl w:val="259E9F0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F12567"/>
    <w:multiLevelType w:val="hybridMultilevel"/>
    <w:tmpl w:val="337C88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5F2A65"/>
    <w:multiLevelType w:val="hybridMultilevel"/>
    <w:tmpl w:val="3A08D8EE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88318E"/>
    <w:multiLevelType w:val="hybridMultilevel"/>
    <w:tmpl w:val="C03C77BA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6204A3"/>
    <w:multiLevelType w:val="hybridMultilevel"/>
    <w:tmpl w:val="BA721CA6"/>
    <w:lvl w:ilvl="0" w:tplc="46020D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55255DA"/>
    <w:multiLevelType w:val="hybridMultilevel"/>
    <w:tmpl w:val="C1928F7A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9667D1"/>
    <w:multiLevelType w:val="hybridMultilevel"/>
    <w:tmpl w:val="198A17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8AA0637"/>
    <w:multiLevelType w:val="hybridMultilevel"/>
    <w:tmpl w:val="D458CB9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242494"/>
    <w:multiLevelType w:val="multilevel"/>
    <w:tmpl w:val="1332A2B8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B4E4EE0"/>
    <w:multiLevelType w:val="hybridMultilevel"/>
    <w:tmpl w:val="5CFCAB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5D5C5B"/>
    <w:multiLevelType w:val="hybridMultilevel"/>
    <w:tmpl w:val="49909162"/>
    <w:lvl w:ilvl="0" w:tplc="70A84BC6">
      <w:numFmt w:val="bullet"/>
      <w:lvlText w:val="–"/>
      <w:lvlJc w:val="left"/>
      <w:pPr>
        <w:ind w:left="29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0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7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4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</w:abstractNum>
  <w:abstractNum w:abstractNumId="18" w15:restartNumberingAfterBreak="0">
    <w:nsid w:val="3DF813F0"/>
    <w:multiLevelType w:val="hybridMultilevel"/>
    <w:tmpl w:val="145C5D8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3431B1"/>
    <w:multiLevelType w:val="hybridMultilevel"/>
    <w:tmpl w:val="0C800988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466347"/>
    <w:multiLevelType w:val="hybridMultilevel"/>
    <w:tmpl w:val="CB7020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43D83"/>
    <w:multiLevelType w:val="hybridMultilevel"/>
    <w:tmpl w:val="0E1A4AC8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DF0622"/>
    <w:multiLevelType w:val="hybridMultilevel"/>
    <w:tmpl w:val="12A6F0F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8974AB"/>
    <w:multiLevelType w:val="hybridMultilevel"/>
    <w:tmpl w:val="0A7EBE0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4B0979"/>
    <w:multiLevelType w:val="hybridMultilevel"/>
    <w:tmpl w:val="1D581F5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9B68A3"/>
    <w:multiLevelType w:val="hybridMultilevel"/>
    <w:tmpl w:val="1850199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EBA763A"/>
    <w:multiLevelType w:val="hybridMultilevel"/>
    <w:tmpl w:val="A6D6CD4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4104D9"/>
    <w:multiLevelType w:val="hybridMultilevel"/>
    <w:tmpl w:val="5754968A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4734AD"/>
    <w:multiLevelType w:val="hybridMultilevel"/>
    <w:tmpl w:val="B4304178"/>
    <w:lvl w:ilvl="0" w:tplc="20B65ED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45933E1"/>
    <w:multiLevelType w:val="hybridMultilevel"/>
    <w:tmpl w:val="A0D8EB7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C13A4F"/>
    <w:multiLevelType w:val="hybridMultilevel"/>
    <w:tmpl w:val="D3FADC2E"/>
    <w:lvl w:ilvl="0" w:tplc="E8021260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B03FA4"/>
    <w:multiLevelType w:val="hybridMultilevel"/>
    <w:tmpl w:val="894CB74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185652B"/>
    <w:multiLevelType w:val="multilevel"/>
    <w:tmpl w:val="ED7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AD0029"/>
    <w:multiLevelType w:val="hybridMultilevel"/>
    <w:tmpl w:val="3AF430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325C4C"/>
    <w:multiLevelType w:val="hybridMultilevel"/>
    <w:tmpl w:val="F81E4684"/>
    <w:lvl w:ilvl="0" w:tplc="4E101488">
      <w:numFmt w:val="bullet"/>
      <w:lvlText w:val="–"/>
      <w:lvlJc w:val="left"/>
      <w:pPr>
        <w:ind w:left="65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7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9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1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3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5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7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9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10" w:hanging="360"/>
      </w:pPr>
      <w:rPr>
        <w:rFonts w:ascii="Wingdings" w:hAnsi="Wingdings" w:hint="default"/>
      </w:rPr>
    </w:lvl>
  </w:abstractNum>
  <w:abstractNum w:abstractNumId="35" w15:restartNumberingAfterBreak="0">
    <w:nsid w:val="6365552A"/>
    <w:multiLevelType w:val="hybridMultilevel"/>
    <w:tmpl w:val="38928B36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253B53"/>
    <w:multiLevelType w:val="hybridMultilevel"/>
    <w:tmpl w:val="23561C6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1C2643"/>
    <w:multiLevelType w:val="hybridMultilevel"/>
    <w:tmpl w:val="31B40FE4"/>
    <w:lvl w:ilvl="0" w:tplc="2C8E886C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876ABB"/>
    <w:multiLevelType w:val="hybridMultilevel"/>
    <w:tmpl w:val="A9D007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965902"/>
    <w:multiLevelType w:val="hybridMultilevel"/>
    <w:tmpl w:val="CA6C0A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5A21D2"/>
    <w:multiLevelType w:val="hybridMultilevel"/>
    <w:tmpl w:val="4080C7A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A71FF9"/>
    <w:multiLevelType w:val="multilevel"/>
    <w:tmpl w:val="A00A07B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75645EE4"/>
    <w:multiLevelType w:val="hybridMultilevel"/>
    <w:tmpl w:val="23561C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D2B4A"/>
    <w:multiLevelType w:val="hybridMultilevel"/>
    <w:tmpl w:val="E1922092"/>
    <w:lvl w:ilvl="0" w:tplc="F940D106">
      <w:start w:val="1"/>
      <w:numFmt w:val="decimal"/>
      <w:lvlText w:val="%1."/>
      <w:lvlJc w:val="left"/>
      <w:pPr>
        <w:ind w:left="720" w:hanging="360"/>
      </w:pPr>
      <w:rPr>
        <w:rFonts w:asciiTheme="minorHAnsi" w:eastAsia="Times New Roman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890FF3"/>
    <w:multiLevelType w:val="hybridMultilevel"/>
    <w:tmpl w:val="3710E8C8"/>
    <w:lvl w:ilvl="0" w:tplc="0C0A000F">
      <w:start w:val="1"/>
      <w:numFmt w:val="decimal"/>
      <w:lvlText w:val="%1."/>
      <w:lvlJc w:val="left"/>
      <w:pPr>
        <w:tabs>
          <w:tab w:val="num" w:pos="2484"/>
        </w:tabs>
        <w:ind w:left="2484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3204"/>
        </w:tabs>
        <w:ind w:left="3204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924"/>
        </w:tabs>
        <w:ind w:left="3924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4644"/>
        </w:tabs>
        <w:ind w:left="4644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5364"/>
        </w:tabs>
        <w:ind w:left="5364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6084"/>
        </w:tabs>
        <w:ind w:left="6084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804"/>
        </w:tabs>
        <w:ind w:left="6804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7524"/>
        </w:tabs>
        <w:ind w:left="7524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8244"/>
        </w:tabs>
        <w:ind w:left="8244" w:hanging="180"/>
      </w:pPr>
    </w:lvl>
  </w:abstractNum>
  <w:abstractNum w:abstractNumId="45" w15:restartNumberingAfterBreak="0">
    <w:nsid w:val="7DED458A"/>
    <w:multiLevelType w:val="hybridMultilevel"/>
    <w:tmpl w:val="FAB481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415EAF"/>
    <w:multiLevelType w:val="hybridMultilevel"/>
    <w:tmpl w:val="74EC14AA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F386E21"/>
    <w:multiLevelType w:val="hybridMultilevel"/>
    <w:tmpl w:val="7A60565C"/>
    <w:lvl w:ilvl="0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 w15:restartNumberingAfterBreak="0">
    <w:nsid w:val="7F831E44"/>
    <w:multiLevelType w:val="hybridMultilevel"/>
    <w:tmpl w:val="63D2DDB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7356895">
    <w:abstractNumId w:val="44"/>
  </w:num>
  <w:num w:numId="2" w16cid:durableId="1808863230">
    <w:abstractNumId w:val="24"/>
  </w:num>
  <w:num w:numId="3" w16cid:durableId="1467628402">
    <w:abstractNumId w:val="16"/>
  </w:num>
  <w:num w:numId="4" w16cid:durableId="2041467626">
    <w:abstractNumId w:val="18"/>
  </w:num>
  <w:num w:numId="5" w16cid:durableId="1125583089">
    <w:abstractNumId w:val="23"/>
  </w:num>
  <w:num w:numId="6" w16cid:durableId="1105543015">
    <w:abstractNumId w:val="26"/>
  </w:num>
  <w:num w:numId="7" w16cid:durableId="114905740">
    <w:abstractNumId w:val="39"/>
  </w:num>
  <w:num w:numId="8" w16cid:durableId="1277131886">
    <w:abstractNumId w:val="6"/>
  </w:num>
  <w:num w:numId="9" w16cid:durableId="466320287">
    <w:abstractNumId w:val="41"/>
  </w:num>
  <w:num w:numId="10" w16cid:durableId="894704166">
    <w:abstractNumId w:val="1"/>
  </w:num>
  <w:num w:numId="11" w16cid:durableId="2041855198">
    <w:abstractNumId w:val="15"/>
  </w:num>
  <w:num w:numId="12" w16cid:durableId="444080383">
    <w:abstractNumId w:val="28"/>
  </w:num>
  <w:num w:numId="13" w16cid:durableId="1886284943">
    <w:abstractNumId w:val="40"/>
  </w:num>
  <w:num w:numId="14" w16cid:durableId="117603004">
    <w:abstractNumId w:val="20"/>
  </w:num>
  <w:num w:numId="15" w16cid:durableId="1649355840">
    <w:abstractNumId w:val="29"/>
  </w:num>
  <w:num w:numId="16" w16cid:durableId="1926105635">
    <w:abstractNumId w:val="33"/>
  </w:num>
  <w:num w:numId="17" w16cid:durableId="1878929824">
    <w:abstractNumId w:val="37"/>
  </w:num>
  <w:num w:numId="18" w16cid:durableId="1241328298">
    <w:abstractNumId w:val="2"/>
  </w:num>
  <w:num w:numId="19" w16cid:durableId="2024355813">
    <w:abstractNumId w:val="34"/>
  </w:num>
  <w:num w:numId="20" w16cid:durableId="250087909">
    <w:abstractNumId w:val="17"/>
  </w:num>
  <w:num w:numId="21" w16cid:durableId="1318804062">
    <w:abstractNumId w:val="47"/>
  </w:num>
  <w:num w:numId="22" w16cid:durableId="806434882">
    <w:abstractNumId w:val="32"/>
  </w:num>
  <w:num w:numId="23" w16cid:durableId="278921245">
    <w:abstractNumId w:val="46"/>
  </w:num>
  <w:num w:numId="24" w16cid:durableId="2032413390">
    <w:abstractNumId w:val="31"/>
  </w:num>
  <w:num w:numId="25" w16cid:durableId="1417552088">
    <w:abstractNumId w:val="19"/>
  </w:num>
  <w:num w:numId="26" w16cid:durableId="2115515050">
    <w:abstractNumId w:val="35"/>
  </w:num>
  <w:num w:numId="27" w16cid:durableId="524442032">
    <w:abstractNumId w:val="0"/>
  </w:num>
  <w:num w:numId="28" w16cid:durableId="1509445079">
    <w:abstractNumId w:val="43"/>
  </w:num>
  <w:num w:numId="29" w16cid:durableId="319776609">
    <w:abstractNumId w:val="21"/>
  </w:num>
  <w:num w:numId="30" w16cid:durableId="116654194">
    <w:abstractNumId w:val="13"/>
  </w:num>
  <w:num w:numId="31" w16cid:durableId="1088572940">
    <w:abstractNumId w:val="30"/>
  </w:num>
  <w:num w:numId="32" w16cid:durableId="306790651">
    <w:abstractNumId w:val="10"/>
  </w:num>
  <w:num w:numId="33" w16cid:durableId="1145049026">
    <w:abstractNumId w:val="9"/>
  </w:num>
  <w:num w:numId="34" w16cid:durableId="435293142">
    <w:abstractNumId w:val="12"/>
  </w:num>
  <w:num w:numId="35" w16cid:durableId="2091391306">
    <w:abstractNumId w:val="27"/>
  </w:num>
  <w:num w:numId="36" w16cid:durableId="576868038">
    <w:abstractNumId w:val="25"/>
  </w:num>
  <w:num w:numId="37" w16cid:durableId="1489056781">
    <w:abstractNumId w:val="4"/>
  </w:num>
  <w:num w:numId="38" w16cid:durableId="601883341">
    <w:abstractNumId w:val="8"/>
  </w:num>
  <w:num w:numId="39" w16cid:durableId="1116942939">
    <w:abstractNumId w:val="45"/>
  </w:num>
  <w:num w:numId="40" w16cid:durableId="339821865">
    <w:abstractNumId w:val="38"/>
  </w:num>
  <w:num w:numId="41" w16cid:durableId="1023552921">
    <w:abstractNumId w:val="3"/>
  </w:num>
  <w:num w:numId="42" w16cid:durableId="566572476">
    <w:abstractNumId w:val="11"/>
  </w:num>
  <w:num w:numId="43" w16cid:durableId="1466311625">
    <w:abstractNumId w:val="22"/>
  </w:num>
  <w:num w:numId="44" w16cid:durableId="156851408">
    <w:abstractNumId w:val="14"/>
  </w:num>
  <w:num w:numId="45" w16cid:durableId="1372656298">
    <w:abstractNumId w:val="48"/>
  </w:num>
  <w:num w:numId="46" w16cid:durableId="1116871047">
    <w:abstractNumId w:val="7"/>
  </w:num>
  <w:num w:numId="47" w16cid:durableId="1566985651">
    <w:abstractNumId w:val="36"/>
  </w:num>
  <w:num w:numId="48" w16cid:durableId="1472987277">
    <w:abstractNumId w:val="5"/>
  </w:num>
  <w:num w:numId="49" w16cid:durableId="144052462">
    <w:abstractNumId w:val="4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MX" w:vendorID="9" w:dllVersion="512" w:checkStyle="1"/>
  <w:proofState w:spelling="clean" w:grammar="clean"/>
  <w:attachedTemplate r:id="rId1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v-text-anchor:middle" fillcolor="silver">
      <v:fill color="silver"/>
      <v:stroke weight="2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E5"/>
    <w:rsid w:val="00004C3B"/>
    <w:rsid w:val="0000568E"/>
    <w:rsid w:val="00017325"/>
    <w:rsid w:val="0002734F"/>
    <w:rsid w:val="000343E8"/>
    <w:rsid w:val="00037472"/>
    <w:rsid w:val="000407C4"/>
    <w:rsid w:val="00047021"/>
    <w:rsid w:val="000550B5"/>
    <w:rsid w:val="000550D8"/>
    <w:rsid w:val="00062431"/>
    <w:rsid w:val="000627C5"/>
    <w:rsid w:val="00063BC5"/>
    <w:rsid w:val="000656C9"/>
    <w:rsid w:val="000A37CF"/>
    <w:rsid w:val="000A5C0F"/>
    <w:rsid w:val="000A5E7A"/>
    <w:rsid w:val="000A764B"/>
    <w:rsid w:val="000B0258"/>
    <w:rsid w:val="000B38C4"/>
    <w:rsid w:val="000B52C6"/>
    <w:rsid w:val="000C2B95"/>
    <w:rsid w:val="000D00B7"/>
    <w:rsid w:val="000D32EA"/>
    <w:rsid w:val="000E4618"/>
    <w:rsid w:val="00122AF3"/>
    <w:rsid w:val="00124E4B"/>
    <w:rsid w:val="00125C37"/>
    <w:rsid w:val="00136AC3"/>
    <w:rsid w:val="00137537"/>
    <w:rsid w:val="00137E25"/>
    <w:rsid w:val="00144B3F"/>
    <w:rsid w:val="00164355"/>
    <w:rsid w:val="001666BE"/>
    <w:rsid w:val="00167F3D"/>
    <w:rsid w:val="00172BA6"/>
    <w:rsid w:val="001853B9"/>
    <w:rsid w:val="001970E2"/>
    <w:rsid w:val="001A0F1A"/>
    <w:rsid w:val="001B18A7"/>
    <w:rsid w:val="001B55C6"/>
    <w:rsid w:val="001B7274"/>
    <w:rsid w:val="001C55FF"/>
    <w:rsid w:val="001D2853"/>
    <w:rsid w:val="001E0DCF"/>
    <w:rsid w:val="001E0E7E"/>
    <w:rsid w:val="001E6C4C"/>
    <w:rsid w:val="001E709E"/>
    <w:rsid w:val="001E750F"/>
    <w:rsid w:val="001F4D8B"/>
    <w:rsid w:val="00205D0D"/>
    <w:rsid w:val="00216312"/>
    <w:rsid w:val="002220DB"/>
    <w:rsid w:val="002248DE"/>
    <w:rsid w:val="00234B8B"/>
    <w:rsid w:val="00243882"/>
    <w:rsid w:val="00252998"/>
    <w:rsid w:val="00256C11"/>
    <w:rsid w:val="002631D4"/>
    <w:rsid w:val="0027287D"/>
    <w:rsid w:val="00273675"/>
    <w:rsid w:val="00297D0A"/>
    <w:rsid w:val="00297E0E"/>
    <w:rsid w:val="002A4EEE"/>
    <w:rsid w:val="002B07F8"/>
    <w:rsid w:val="002B0930"/>
    <w:rsid w:val="002B0FED"/>
    <w:rsid w:val="002B7FBE"/>
    <w:rsid w:val="002C471F"/>
    <w:rsid w:val="002C5004"/>
    <w:rsid w:val="002C6CF9"/>
    <w:rsid w:val="002D054A"/>
    <w:rsid w:val="002D57A0"/>
    <w:rsid w:val="002D5BF4"/>
    <w:rsid w:val="002E2047"/>
    <w:rsid w:val="002E2E96"/>
    <w:rsid w:val="002F50EC"/>
    <w:rsid w:val="003102CA"/>
    <w:rsid w:val="0031420F"/>
    <w:rsid w:val="00320300"/>
    <w:rsid w:val="00322137"/>
    <w:rsid w:val="003226AE"/>
    <w:rsid w:val="00326021"/>
    <w:rsid w:val="00327302"/>
    <w:rsid w:val="0032749E"/>
    <w:rsid w:val="003326C1"/>
    <w:rsid w:val="00332C7E"/>
    <w:rsid w:val="00334D1E"/>
    <w:rsid w:val="00334EAC"/>
    <w:rsid w:val="00354E08"/>
    <w:rsid w:val="003647BC"/>
    <w:rsid w:val="00374432"/>
    <w:rsid w:val="0037466C"/>
    <w:rsid w:val="00380CD8"/>
    <w:rsid w:val="00382714"/>
    <w:rsid w:val="003841ED"/>
    <w:rsid w:val="00385D36"/>
    <w:rsid w:val="0039325F"/>
    <w:rsid w:val="0039455E"/>
    <w:rsid w:val="003B12F7"/>
    <w:rsid w:val="003B167F"/>
    <w:rsid w:val="003C0737"/>
    <w:rsid w:val="003D0FC9"/>
    <w:rsid w:val="003D233B"/>
    <w:rsid w:val="003E0D77"/>
    <w:rsid w:val="003E13A8"/>
    <w:rsid w:val="003F2491"/>
    <w:rsid w:val="003F7DAF"/>
    <w:rsid w:val="004158C2"/>
    <w:rsid w:val="00416278"/>
    <w:rsid w:val="00435283"/>
    <w:rsid w:val="004409C9"/>
    <w:rsid w:val="00445586"/>
    <w:rsid w:val="00446918"/>
    <w:rsid w:val="00461BD6"/>
    <w:rsid w:val="004653EF"/>
    <w:rsid w:val="004660B4"/>
    <w:rsid w:val="00471206"/>
    <w:rsid w:val="00476781"/>
    <w:rsid w:val="004807D3"/>
    <w:rsid w:val="0048461D"/>
    <w:rsid w:val="004853FE"/>
    <w:rsid w:val="004858E3"/>
    <w:rsid w:val="0049093B"/>
    <w:rsid w:val="00493D88"/>
    <w:rsid w:val="004A3E7D"/>
    <w:rsid w:val="004A4556"/>
    <w:rsid w:val="004A4FA5"/>
    <w:rsid w:val="004A5CDB"/>
    <w:rsid w:val="004B566F"/>
    <w:rsid w:val="004C13FA"/>
    <w:rsid w:val="004C6EEA"/>
    <w:rsid w:val="004D48AF"/>
    <w:rsid w:val="004D4EE6"/>
    <w:rsid w:val="004D641E"/>
    <w:rsid w:val="004E34A3"/>
    <w:rsid w:val="00507FEC"/>
    <w:rsid w:val="0051532B"/>
    <w:rsid w:val="005179EC"/>
    <w:rsid w:val="00517AFC"/>
    <w:rsid w:val="00530975"/>
    <w:rsid w:val="00552B92"/>
    <w:rsid w:val="00557122"/>
    <w:rsid w:val="005623ED"/>
    <w:rsid w:val="0058609A"/>
    <w:rsid w:val="00592846"/>
    <w:rsid w:val="005A46B0"/>
    <w:rsid w:val="005A483F"/>
    <w:rsid w:val="005B2533"/>
    <w:rsid w:val="005B7E84"/>
    <w:rsid w:val="005C2FEF"/>
    <w:rsid w:val="005D78A0"/>
    <w:rsid w:val="005F0221"/>
    <w:rsid w:val="005F7FA1"/>
    <w:rsid w:val="00601D4D"/>
    <w:rsid w:val="00606992"/>
    <w:rsid w:val="00617F1A"/>
    <w:rsid w:val="0062320F"/>
    <w:rsid w:val="00626839"/>
    <w:rsid w:val="006275CB"/>
    <w:rsid w:val="00633235"/>
    <w:rsid w:val="00634FF2"/>
    <w:rsid w:val="00641BAA"/>
    <w:rsid w:val="00643246"/>
    <w:rsid w:val="0064471A"/>
    <w:rsid w:val="006515A5"/>
    <w:rsid w:val="00651D05"/>
    <w:rsid w:val="00657DEF"/>
    <w:rsid w:val="00680518"/>
    <w:rsid w:val="00682317"/>
    <w:rsid w:val="006A4D4B"/>
    <w:rsid w:val="006A55C4"/>
    <w:rsid w:val="006B04D4"/>
    <w:rsid w:val="006B2DB1"/>
    <w:rsid w:val="006C2044"/>
    <w:rsid w:val="006C5818"/>
    <w:rsid w:val="006C642E"/>
    <w:rsid w:val="006C7EB6"/>
    <w:rsid w:val="006D0C14"/>
    <w:rsid w:val="006D5CFC"/>
    <w:rsid w:val="006D7443"/>
    <w:rsid w:val="006E3993"/>
    <w:rsid w:val="006E7606"/>
    <w:rsid w:val="006F1314"/>
    <w:rsid w:val="006F19CA"/>
    <w:rsid w:val="006F2C84"/>
    <w:rsid w:val="006F684A"/>
    <w:rsid w:val="00711F58"/>
    <w:rsid w:val="0071408F"/>
    <w:rsid w:val="00721483"/>
    <w:rsid w:val="00725121"/>
    <w:rsid w:val="00731916"/>
    <w:rsid w:val="00732821"/>
    <w:rsid w:val="00741CB4"/>
    <w:rsid w:val="00744DC6"/>
    <w:rsid w:val="00762BEB"/>
    <w:rsid w:val="0076375B"/>
    <w:rsid w:val="00764E79"/>
    <w:rsid w:val="00771BBD"/>
    <w:rsid w:val="00774054"/>
    <w:rsid w:val="007826B8"/>
    <w:rsid w:val="0078310D"/>
    <w:rsid w:val="007903AE"/>
    <w:rsid w:val="00793594"/>
    <w:rsid w:val="007A0A35"/>
    <w:rsid w:val="007B2B0C"/>
    <w:rsid w:val="007D05DF"/>
    <w:rsid w:val="007D156C"/>
    <w:rsid w:val="007D7B45"/>
    <w:rsid w:val="007E20E3"/>
    <w:rsid w:val="007F1F73"/>
    <w:rsid w:val="007F3DEB"/>
    <w:rsid w:val="007F6C06"/>
    <w:rsid w:val="007F7351"/>
    <w:rsid w:val="008008AC"/>
    <w:rsid w:val="0080252A"/>
    <w:rsid w:val="00816BE9"/>
    <w:rsid w:val="0083246D"/>
    <w:rsid w:val="00842400"/>
    <w:rsid w:val="008429D9"/>
    <w:rsid w:val="00844050"/>
    <w:rsid w:val="00850A57"/>
    <w:rsid w:val="008511FA"/>
    <w:rsid w:val="00856CA1"/>
    <w:rsid w:val="00862943"/>
    <w:rsid w:val="008654BA"/>
    <w:rsid w:val="008723A5"/>
    <w:rsid w:val="0087391C"/>
    <w:rsid w:val="00880CF0"/>
    <w:rsid w:val="00881FED"/>
    <w:rsid w:val="0088266C"/>
    <w:rsid w:val="00890437"/>
    <w:rsid w:val="00890B2F"/>
    <w:rsid w:val="00893BD5"/>
    <w:rsid w:val="008A673D"/>
    <w:rsid w:val="008B00B5"/>
    <w:rsid w:val="008C1CF6"/>
    <w:rsid w:val="008D42F6"/>
    <w:rsid w:val="008E2AD5"/>
    <w:rsid w:val="008E6A19"/>
    <w:rsid w:val="008F48BC"/>
    <w:rsid w:val="00903642"/>
    <w:rsid w:val="00922C52"/>
    <w:rsid w:val="0093581C"/>
    <w:rsid w:val="00936260"/>
    <w:rsid w:val="009378A9"/>
    <w:rsid w:val="00944B14"/>
    <w:rsid w:val="0094690D"/>
    <w:rsid w:val="009475CD"/>
    <w:rsid w:val="00953243"/>
    <w:rsid w:val="009558BC"/>
    <w:rsid w:val="00963E6B"/>
    <w:rsid w:val="009658AC"/>
    <w:rsid w:val="00967C7D"/>
    <w:rsid w:val="00987CF3"/>
    <w:rsid w:val="00994B87"/>
    <w:rsid w:val="009A2FB7"/>
    <w:rsid w:val="009A463A"/>
    <w:rsid w:val="009A7ED6"/>
    <w:rsid w:val="009B35BC"/>
    <w:rsid w:val="009C08AA"/>
    <w:rsid w:val="009C10AE"/>
    <w:rsid w:val="009C571F"/>
    <w:rsid w:val="009C7651"/>
    <w:rsid w:val="009D14BD"/>
    <w:rsid w:val="009D6B6C"/>
    <w:rsid w:val="009D7030"/>
    <w:rsid w:val="009E5C68"/>
    <w:rsid w:val="009E7BB9"/>
    <w:rsid w:val="009F0869"/>
    <w:rsid w:val="009F3C47"/>
    <w:rsid w:val="00A01552"/>
    <w:rsid w:val="00A03EAB"/>
    <w:rsid w:val="00A05310"/>
    <w:rsid w:val="00A13247"/>
    <w:rsid w:val="00A1741A"/>
    <w:rsid w:val="00A36245"/>
    <w:rsid w:val="00A36ED9"/>
    <w:rsid w:val="00A411BD"/>
    <w:rsid w:val="00A64BF7"/>
    <w:rsid w:val="00A718F8"/>
    <w:rsid w:val="00A73838"/>
    <w:rsid w:val="00A82646"/>
    <w:rsid w:val="00A829B9"/>
    <w:rsid w:val="00A87FD5"/>
    <w:rsid w:val="00AA27A5"/>
    <w:rsid w:val="00AB0113"/>
    <w:rsid w:val="00AB4161"/>
    <w:rsid w:val="00AB4B76"/>
    <w:rsid w:val="00AB4CCA"/>
    <w:rsid w:val="00AB7267"/>
    <w:rsid w:val="00AF172E"/>
    <w:rsid w:val="00B0197E"/>
    <w:rsid w:val="00B0644C"/>
    <w:rsid w:val="00B155C1"/>
    <w:rsid w:val="00B16445"/>
    <w:rsid w:val="00B16E46"/>
    <w:rsid w:val="00B37089"/>
    <w:rsid w:val="00B42976"/>
    <w:rsid w:val="00B43622"/>
    <w:rsid w:val="00B450AE"/>
    <w:rsid w:val="00B51FE0"/>
    <w:rsid w:val="00B61BAC"/>
    <w:rsid w:val="00B62073"/>
    <w:rsid w:val="00B868A7"/>
    <w:rsid w:val="00B96B8B"/>
    <w:rsid w:val="00B977F1"/>
    <w:rsid w:val="00BA7FDC"/>
    <w:rsid w:val="00BC2CD3"/>
    <w:rsid w:val="00BC3B38"/>
    <w:rsid w:val="00BC3B89"/>
    <w:rsid w:val="00BC545A"/>
    <w:rsid w:val="00BD247F"/>
    <w:rsid w:val="00BD2F41"/>
    <w:rsid w:val="00BE59D0"/>
    <w:rsid w:val="00BE60C5"/>
    <w:rsid w:val="00BF4F83"/>
    <w:rsid w:val="00BF52A4"/>
    <w:rsid w:val="00BF6E62"/>
    <w:rsid w:val="00C04AA0"/>
    <w:rsid w:val="00C10DD1"/>
    <w:rsid w:val="00C20E61"/>
    <w:rsid w:val="00C26987"/>
    <w:rsid w:val="00C315B7"/>
    <w:rsid w:val="00C424FD"/>
    <w:rsid w:val="00C5498A"/>
    <w:rsid w:val="00C6007F"/>
    <w:rsid w:val="00C73AF7"/>
    <w:rsid w:val="00C90213"/>
    <w:rsid w:val="00C94663"/>
    <w:rsid w:val="00CA1055"/>
    <w:rsid w:val="00CA1A5D"/>
    <w:rsid w:val="00CB1E60"/>
    <w:rsid w:val="00CB479E"/>
    <w:rsid w:val="00CC2F48"/>
    <w:rsid w:val="00CD2692"/>
    <w:rsid w:val="00CD736B"/>
    <w:rsid w:val="00CE4B24"/>
    <w:rsid w:val="00CE6421"/>
    <w:rsid w:val="00D0555F"/>
    <w:rsid w:val="00D109F2"/>
    <w:rsid w:val="00D2237D"/>
    <w:rsid w:val="00D31ABD"/>
    <w:rsid w:val="00D3430C"/>
    <w:rsid w:val="00D41DCE"/>
    <w:rsid w:val="00D42C84"/>
    <w:rsid w:val="00D43DFC"/>
    <w:rsid w:val="00D657CC"/>
    <w:rsid w:val="00D6666B"/>
    <w:rsid w:val="00D7066B"/>
    <w:rsid w:val="00D77BCA"/>
    <w:rsid w:val="00D837AA"/>
    <w:rsid w:val="00DA2CAC"/>
    <w:rsid w:val="00DA5767"/>
    <w:rsid w:val="00DA7712"/>
    <w:rsid w:val="00DB7ECB"/>
    <w:rsid w:val="00DC2064"/>
    <w:rsid w:val="00DC451B"/>
    <w:rsid w:val="00DC46AB"/>
    <w:rsid w:val="00DC7369"/>
    <w:rsid w:val="00DE30E3"/>
    <w:rsid w:val="00E000D2"/>
    <w:rsid w:val="00E00CE9"/>
    <w:rsid w:val="00E015C3"/>
    <w:rsid w:val="00E049B2"/>
    <w:rsid w:val="00E052D2"/>
    <w:rsid w:val="00E0549B"/>
    <w:rsid w:val="00E07B76"/>
    <w:rsid w:val="00E15172"/>
    <w:rsid w:val="00E264BD"/>
    <w:rsid w:val="00E265E2"/>
    <w:rsid w:val="00E325D3"/>
    <w:rsid w:val="00E34563"/>
    <w:rsid w:val="00E415D0"/>
    <w:rsid w:val="00E50B97"/>
    <w:rsid w:val="00E642CF"/>
    <w:rsid w:val="00E84852"/>
    <w:rsid w:val="00E87E42"/>
    <w:rsid w:val="00E9267B"/>
    <w:rsid w:val="00EA7957"/>
    <w:rsid w:val="00EB22E3"/>
    <w:rsid w:val="00EB4264"/>
    <w:rsid w:val="00EB73AB"/>
    <w:rsid w:val="00EC14B4"/>
    <w:rsid w:val="00EC4B06"/>
    <w:rsid w:val="00EE00E5"/>
    <w:rsid w:val="00EE37EF"/>
    <w:rsid w:val="00EE71E4"/>
    <w:rsid w:val="00EF12D4"/>
    <w:rsid w:val="00EF4E91"/>
    <w:rsid w:val="00EF50D9"/>
    <w:rsid w:val="00F0157B"/>
    <w:rsid w:val="00F05CA7"/>
    <w:rsid w:val="00F126FF"/>
    <w:rsid w:val="00F321E4"/>
    <w:rsid w:val="00F361D5"/>
    <w:rsid w:val="00F42B78"/>
    <w:rsid w:val="00F44DBF"/>
    <w:rsid w:val="00F554BA"/>
    <w:rsid w:val="00F633EB"/>
    <w:rsid w:val="00F64850"/>
    <w:rsid w:val="00F67B23"/>
    <w:rsid w:val="00F8257F"/>
    <w:rsid w:val="00F8370A"/>
    <w:rsid w:val="00F87633"/>
    <w:rsid w:val="00F90F6E"/>
    <w:rsid w:val="00F94EBC"/>
    <w:rsid w:val="00FA5F49"/>
    <w:rsid w:val="00FB0243"/>
    <w:rsid w:val="00FB554C"/>
    <w:rsid w:val="00FB6559"/>
    <w:rsid w:val="00FC58C0"/>
    <w:rsid w:val="00FD0A49"/>
    <w:rsid w:val="00FD1063"/>
    <w:rsid w:val="00FD3404"/>
    <w:rsid w:val="00FD5880"/>
    <w:rsid w:val="00FD6BFB"/>
    <w:rsid w:val="00FF125B"/>
    <w:rsid w:val="00FF39E5"/>
    <w:rsid w:val="00FF6276"/>
    <w:rsid w:val="0126BA99"/>
    <w:rsid w:val="02457B96"/>
    <w:rsid w:val="04411B2B"/>
    <w:rsid w:val="04C32ADA"/>
    <w:rsid w:val="056D70BF"/>
    <w:rsid w:val="07D5E76F"/>
    <w:rsid w:val="08DE9D6B"/>
    <w:rsid w:val="0BF1969C"/>
    <w:rsid w:val="0DC09660"/>
    <w:rsid w:val="0E505BD1"/>
    <w:rsid w:val="0FEF04FA"/>
    <w:rsid w:val="100A14C2"/>
    <w:rsid w:val="10268E77"/>
    <w:rsid w:val="1209FCC8"/>
    <w:rsid w:val="12D93E47"/>
    <w:rsid w:val="157526D1"/>
    <w:rsid w:val="167EB019"/>
    <w:rsid w:val="195CC287"/>
    <w:rsid w:val="1EE5F01A"/>
    <w:rsid w:val="23225BD5"/>
    <w:rsid w:val="23C4104F"/>
    <w:rsid w:val="243286FB"/>
    <w:rsid w:val="26A12900"/>
    <w:rsid w:val="2746942E"/>
    <w:rsid w:val="2A540B10"/>
    <w:rsid w:val="2ABB48BA"/>
    <w:rsid w:val="2FCB52A8"/>
    <w:rsid w:val="3394D695"/>
    <w:rsid w:val="369D1EDE"/>
    <w:rsid w:val="372C03EF"/>
    <w:rsid w:val="38A7EF69"/>
    <w:rsid w:val="39AFAEA9"/>
    <w:rsid w:val="3B4B7F0A"/>
    <w:rsid w:val="3BFB37D6"/>
    <w:rsid w:val="3C264C71"/>
    <w:rsid w:val="3C30FB83"/>
    <w:rsid w:val="3F0BABE9"/>
    <w:rsid w:val="3F0E85CD"/>
    <w:rsid w:val="3F60FC77"/>
    <w:rsid w:val="41931FE1"/>
    <w:rsid w:val="42434CAB"/>
    <w:rsid w:val="42889164"/>
    <w:rsid w:val="44C53A06"/>
    <w:rsid w:val="53E7F776"/>
    <w:rsid w:val="56299702"/>
    <w:rsid w:val="576EAC95"/>
    <w:rsid w:val="57E6680B"/>
    <w:rsid w:val="58F1FC33"/>
    <w:rsid w:val="5A00C8BA"/>
    <w:rsid w:val="5A9DE43E"/>
    <w:rsid w:val="62DC4E52"/>
    <w:rsid w:val="66B52708"/>
    <w:rsid w:val="6748F2E2"/>
    <w:rsid w:val="68DF0172"/>
    <w:rsid w:val="6B5D2E40"/>
    <w:rsid w:val="6BB08B62"/>
    <w:rsid w:val="70A25BC8"/>
    <w:rsid w:val="7215BC42"/>
    <w:rsid w:val="72C58F8C"/>
    <w:rsid w:val="73684025"/>
    <w:rsid w:val="74DDC3EC"/>
    <w:rsid w:val="77725C21"/>
    <w:rsid w:val="778ABD5E"/>
    <w:rsid w:val="778D03DA"/>
    <w:rsid w:val="77A5E568"/>
    <w:rsid w:val="783D32D3"/>
    <w:rsid w:val="7B146970"/>
    <w:rsid w:val="7BAC2678"/>
    <w:rsid w:val="7CCC23BA"/>
    <w:rsid w:val="7CEE437A"/>
    <w:rsid w:val="7F6954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v-text-anchor:middle" fillcolor="silver">
      <v:fill color="silver"/>
      <v:stroke weight="2pt"/>
    </o:shapedefaults>
    <o:shapelayout v:ext="edit">
      <o:idmap v:ext="edit" data="2"/>
    </o:shapelayout>
  </w:shapeDefaults>
  <w:decimalSymbol w:val="."/>
  <w:listSeparator w:val=";"/>
  <w14:docId w14:val="276ADE1D"/>
  <w15:docId w15:val="{BD25F5F9-47AB-4599-A460-462543A91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622"/>
    <w:rPr>
      <w:lang w:val="es-ES_tradnl" w:eastAsia="es-ES"/>
    </w:rPr>
  </w:style>
  <w:style w:type="paragraph" w:styleId="Ttulo1">
    <w:name w:val="heading 1"/>
    <w:basedOn w:val="Normal"/>
    <w:next w:val="Normal"/>
    <w:qFormat/>
    <w:rsid w:val="00A718F8"/>
    <w:pPr>
      <w:keepNext/>
      <w:jc w:val="both"/>
      <w:outlineLvl w:val="0"/>
    </w:pPr>
    <w:rPr>
      <w:rFonts w:asciiTheme="minorHAnsi" w:hAnsiTheme="minorHAnsi"/>
      <w:b/>
    </w:rPr>
  </w:style>
  <w:style w:type="paragraph" w:styleId="Ttulo2">
    <w:name w:val="heading 2"/>
    <w:basedOn w:val="Normal"/>
    <w:next w:val="Normal"/>
    <w:qFormat/>
    <w:rsid w:val="00B43622"/>
    <w:pPr>
      <w:keepNext/>
      <w:outlineLvl w:val="1"/>
    </w:pPr>
    <w:rPr>
      <w:rFonts w:ascii="Arial Narrow" w:hAnsi="Arial Narrow"/>
      <w:b/>
      <w:lang w:val="es-MX"/>
    </w:rPr>
  </w:style>
  <w:style w:type="paragraph" w:styleId="Ttulo3">
    <w:name w:val="heading 3"/>
    <w:basedOn w:val="Normal"/>
    <w:next w:val="Normal"/>
    <w:qFormat/>
    <w:rsid w:val="00B43622"/>
    <w:pPr>
      <w:keepNext/>
      <w:widowControl w:val="0"/>
      <w:ind w:left="567"/>
      <w:jc w:val="both"/>
      <w:outlineLvl w:val="2"/>
    </w:pPr>
    <w:rPr>
      <w:b/>
    </w:rPr>
  </w:style>
  <w:style w:type="paragraph" w:styleId="Ttulo4">
    <w:name w:val="heading 4"/>
    <w:basedOn w:val="Normal"/>
    <w:next w:val="Normal"/>
    <w:qFormat/>
    <w:rsid w:val="00B43622"/>
    <w:pPr>
      <w:keepNext/>
      <w:widowControl w:val="0"/>
      <w:jc w:val="both"/>
      <w:outlineLvl w:val="3"/>
    </w:pPr>
    <w:rPr>
      <w:b/>
      <w:sz w:val="24"/>
    </w:rPr>
  </w:style>
  <w:style w:type="paragraph" w:styleId="Ttulo5">
    <w:name w:val="heading 5"/>
    <w:basedOn w:val="Normal"/>
    <w:next w:val="Normal"/>
    <w:qFormat/>
    <w:rsid w:val="00B43622"/>
    <w:pPr>
      <w:keepNext/>
      <w:outlineLvl w:val="4"/>
    </w:pPr>
    <w:rPr>
      <w:rFonts w:ascii="Arial" w:hAnsi="Arial"/>
      <w:b/>
      <w:lang w:val="es-ES"/>
    </w:rPr>
  </w:style>
  <w:style w:type="paragraph" w:styleId="Ttulo6">
    <w:name w:val="heading 6"/>
    <w:basedOn w:val="Normal"/>
    <w:next w:val="Normal"/>
    <w:qFormat/>
    <w:rsid w:val="00B43622"/>
    <w:pPr>
      <w:keepNext/>
      <w:jc w:val="center"/>
      <w:outlineLvl w:val="5"/>
    </w:pPr>
    <w:rPr>
      <w:b/>
      <w:lang w:val="es-ES"/>
    </w:rPr>
  </w:style>
  <w:style w:type="paragraph" w:styleId="Ttulo7">
    <w:name w:val="heading 7"/>
    <w:basedOn w:val="Normal"/>
    <w:next w:val="Normal"/>
    <w:qFormat/>
    <w:rsid w:val="00B43622"/>
    <w:pPr>
      <w:keepNext/>
      <w:jc w:val="center"/>
      <w:outlineLvl w:val="6"/>
    </w:pPr>
    <w:rPr>
      <w:rFonts w:ascii="Garamond" w:hAnsi="Garamond"/>
      <w:b/>
      <w:sz w:val="22"/>
    </w:rPr>
  </w:style>
  <w:style w:type="paragraph" w:styleId="Ttulo8">
    <w:name w:val="heading 8"/>
    <w:basedOn w:val="Normal"/>
    <w:next w:val="Normal"/>
    <w:qFormat/>
    <w:rsid w:val="00B43622"/>
    <w:pPr>
      <w:keepNext/>
      <w:widowControl w:val="0"/>
      <w:ind w:left="360"/>
      <w:jc w:val="both"/>
      <w:outlineLvl w:val="7"/>
    </w:pPr>
    <w:rPr>
      <w:rFonts w:ascii="Garamond" w:hAnsi="Garamond"/>
      <w:b/>
      <w:sz w:val="24"/>
    </w:rPr>
  </w:style>
  <w:style w:type="paragraph" w:styleId="Ttulo9">
    <w:name w:val="heading 9"/>
    <w:basedOn w:val="Normal"/>
    <w:next w:val="Normal"/>
    <w:qFormat/>
    <w:rsid w:val="00B43622"/>
    <w:pPr>
      <w:keepNext/>
      <w:widowControl w:val="0"/>
      <w:ind w:firstLine="360"/>
      <w:outlineLvl w:val="8"/>
    </w:pPr>
    <w:rPr>
      <w:rFonts w:ascii="Garamond" w:hAnsi="Garamond"/>
      <w:b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,h,E"/>
    <w:basedOn w:val="Normal"/>
    <w:link w:val="EncabezadoCar"/>
    <w:uiPriority w:val="99"/>
    <w:rsid w:val="00B43622"/>
    <w:pPr>
      <w:tabs>
        <w:tab w:val="center" w:pos="4252"/>
        <w:tab w:val="right" w:pos="8504"/>
      </w:tabs>
    </w:pPr>
  </w:style>
  <w:style w:type="paragraph" w:styleId="Piedepgina">
    <w:name w:val="footer"/>
    <w:aliases w:val="pie de página"/>
    <w:basedOn w:val="Normal"/>
    <w:link w:val="PiedepginaCar"/>
    <w:uiPriority w:val="99"/>
    <w:rsid w:val="00B43622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B43622"/>
  </w:style>
  <w:style w:type="character" w:styleId="Nmerodelnea">
    <w:name w:val="line number"/>
    <w:semiHidden/>
    <w:rsid w:val="00B43622"/>
    <w:rPr>
      <w:rFonts w:ascii="Arial" w:hAnsi="Arial"/>
      <w:sz w:val="12"/>
    </w:rPr>
  </w:style>
  <w:style w:type="paragraph" w:styleId="Textoindependiente">
    <w:name w:val="Body Text"/>
    <w:basedOn w:val="Normal"/>
    <w:semiHidden/>
    <w:rsid w:val="00B43622"/>
    <w:rPr>
      <w:rFonts w:ascii="Arial Narrow" w:hAnsi="Arial Narrow"/>
      <w:b/>
      <w:lang w:val="es-MX"/>
    </w:rPr>
  </w:style>
  <w:style w:type="paragraph" w:styleId="Sangradetextonormal">
    <w:name w:val="Body Text Indent"/>
    <w:basedOn w:val="Normal"/>
    <w:semiHidden/>
    <w:rsid w:val="00B43622"/>
    <w:pPr>
      <w:ind w:left="426" w:hanging="1"/>
      <w:jc w:val="both"/>
    </w:pPr>
    <w:rPr>
      <w:rFonts w:ascii="Garamond" w:hAnsi="Garamond"/>
      <w:sz w:val="22"/>
    </w:rPr>
  </w:style>
  <w:style w:type="paragraph" w:styleId="Sangra2detindependiente">
    <w:name w:val="Body Text Indent 2"/>
    <w:basedOn w:val="Normal"/>
    <w:semiHidden/>
    <w:rsid w:val="00B43622"/>
    <w:pPr>
      <w:ind w:left="851"/>
      <w:jc w:val="both"/>
    </w:pPr>
    <w:rPr>
      <w:rFonts w:ascii="Garamond" w:hAnsi="Garamond"/>
      <w:sz w:val="22"/>
    </w:rPr>
  </w:style>
  <w:style w:type="paragraph" w:styleId="Sangra3detindependiente">
    <w:name w:val="Body Text Indent 3"/>
    <w:basedOn w:val="Normal"/>
    <w:semiHidden/>
    <w:rsid w:val="00B43622"/>
    <w:pPr>
      <w:ind w:left="1238"/>
      <w:jc w:val="both"/>
    </w:pPr>
    <w:rPr>
      <w:rFonts w:ascii="Garamond" w:hAnsi="Garamond"/>
      <w:sz w:val="22"/>
    </w:rPr>
  </w:style>
  <w:style w:type="paragraph" w:styleId="Textoindependiente2">
    <w:name w:val="Body Text 2"/>
    <w:basedOn w:val="Normal"/>
    <w:semiHidden/>
    <w:rsid w:val="00B43622"/>
    <w:rPr>
      <w:sz w:val="16"/>
      <w:lang w:val="es-ES"/>
    </w:rPr>
  </w:style>
  <w:style w:type="paragraph" w:styleId="Textoindependiente3">
    <w:name w:val="Body Text 3"/>
    <w:basedOn w:val="Normal"/>
    <w:semiHidden/>
    <w:rsid w:val="00B43622"/>
    <w:pPr>
      <w:tabs>
        <w:tab w:val="left" w:pos="284"/>
      </w:tabs>
      <w:jc w:val="both"/>
    </w:pPr>
    <w:rPr>
      <w:rFonts w:ascii="Garamond" w:hAnsi="Garamond"/>
      <w:b/>
      <w:sz w:val="22"/>
    </w:rPr>
  </w:style>
  <w:style w:type="paragraph" w:styleId="Ttulo">
    <w:name w:val="Title"/>
    <w:basedOn w:val="Normal"/>
    <w:link w:val="TtuloCar"/>
    <w:qFormat/>
    <w:rsid w:val="00B43622"/>
    <w:pPr>
      <w:jc w:val="center"/>
    </w:pPr>
    <w:rPr>
      <w:rFonts w:ascii="Arial" w:hAnsi="Arial"/>
      <w:b/>
      <w:sz w:val="24"/>
      <w:lang w:val="es-ES"/>
    </w:rPr>
  </w:style>
  <w:style w:type="paragraph" w:customStyle="1" w:styleId="Textoindependiente21">
    <w:name w:val="Texto independiente 21"/>
    <w:basedOn w:val="Normal"/>
    <w:rsid w:val="00B43622"/>
    <w:pPr>
      <w:ind w:left="426"/>
    </w:pPr>
    <w:rPr>
      <w:rFonts w:ascii="Arial Narrow" w:hAnsi="Arial Narrow"/>
      <w:sz w:val="24"/>
    </w:rPr>
  </w:style>
  <w:style w:type="paragraph" w:customStyle="1" w:styleId="Sangra2detindependiente1">
    <w:name w:val="Sangría 2 de t. independiente1"/>
    <w:basedOn w:val="Normal"/>
    <w:rsid w:val="00B43622"/>
    <w:pPr>
      <w:ind w:left="426"/>
      <w:jc w:val="both"/>
    </w:pPr>
    <w:rPr>
      <w:rFonts w:ascii="Arial Narrow" w:hAnsi="Arial Narrow"/>
      <w:sz w:val="24"/>
    </w:rPr>
  </w:style>
  <w:style w:type="paragraph" w:styleId="Textodebloque">
    <w:name w:val="Block Text"/>
    <w:basedOn w:val="Normal"/>
    <w:semiHidden/>
    <w:rsid w:val="00B43622"/>
    <w:pPr>
      <w:tabs>
        <w:tab w:val="left" w:pos="567"/>
        <w:tab w:val="left" w:pos="993"/>
        <w:tab w:val="left" w:pos="1418"/>
        <w:tab w:val="left" w:pos="1701"/>
      </w:tabs>
      <w:ind w:left="180" w:right="-1"/>
      <w:jc w:val="both"/>
    </w:pPr>
    <w:rPr>
      <w:rFonts w:ascii="Garamond" w:hAnsi="Garamond"/>
      <w:sz w:val="22"/>
      <w:szCs w:val="22"/>
      <w:lang w:val="es-PE"/>
    </w:rPr>
  </w:style>
  <w:style w:type="paragraph" w:customStyle="1" w:styleId="Bullet1">
    <w:name w:val="Bullet 1"/>
    <w:rsid w:val="00B43622"/>
    <w:rPr>
      <w:color w:val="000000"/>
      <w:sz w:val="24"/>
      <w:lang w:val="en-US" w:eastAsia="es-ES"/>
    </w:rPr>
  </w:style>
  <w:style w:type="paragraph" w:styleId="Descripcin">
    <w:name w:val="caption"/>
    <w:basedOn w:val="Normal"/>
    <w:next w:val="Normal"/>
    <w:qFormat/>
    <w:rsid w:val="00B43622"/>
    <w:pPr>
      <w:ind w:left="426"/>
    </w:pPr>
    <w:rPr>
      <w:rFonts w:ascii="TheSansCorrespondence" w:hAnsi="TheSansCorrespondence"/>
      <w:b/>
      <w:bCs/>
      <w:sz w:val="22"/>
      <w:lang w:val="es-ES"/>
    </w:rPr>
  </w:style>
  <w:style w:type="paragraph" w:styleId="TDC1">
    <w:name w:val="toc 1"/>
    <w:basedOn w:val="Normal"/>
    <w:next w:val="Normal"/>
    <w:autoRedefine/>
    <w:uiPriority w:val="39"/>
    <w:rsid w:val="00B43622"/>
    <w:rPr>
      <w:rFonts w:ascii="TheSansCorrespondence" w:hAnsi="TheSansCorrespondence"/>
    </w:rPr>
  </w:style>
  <w:style w:type="paragraph" w:customStyle="1" w:styleId="TextoTitulo1">
    <w:name w:val="TextoTitulo1"/>
    <w:rsid w:val="00B43622"/>
    <w:rPr>
      <w:rFonts w:ascii="Arial" w:hAnsi="Arial"/>
      <w:b/>
      <w:noProof/>
      <w:sz w:val="22"/>
      <w:lang w:val="es-ES" w:eastAsia="es-ES"/>
    </w:rPr>
  </w:style>
  <w:style w:type="paragraph" w:styleId="Encabezadodemensaje">
    <w:name w:val="Message Header"/>
    <w:basedOn w:val="Textoindependiente"/>
    <w:semiHidden/>
    <w:rsid w:val="00B43622"/>
    <w:pPr>
      <w:keepLines/>
      <w:tabs>
        <w:tab w:val="left" w:pos="1080"/>
      </w:tabs>
      <w:spacing w:after="120" w:line="240" w:lineRule="atLeast"/>
      <w:ind w:left="1080" w:hanging="1080"/>
    </w:pPr>
    <w:rPr>
      <w:rFonts w:ascii="Times New Roman" w:hAnsi="Times New Roman"/>
      <w:b w:val="0"/>
      <w:caps/>
      <w:sz w:val="18"/>
      <w:lang w:val="es-ES_tradnl"/>
    </w:rPr>
  </w:style>
  <w:style w:type="character" w:customStyle="1" w:styleId="Encabezadodemensaje-etiqueta">
    <w:name w:val="Encabezado de mensaje - etiqueta"/>
    <w:rsid w:val="00B43622"/>
    <w:rPr>
      <w:b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F39E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F39E5"/>
    <w:rPr>
      <w:rFonts w:ascii="Tahoma" w:hAnsi="Tahoma" w:cs="Tahoma"/>
      <w:sz w:val="16"/>
      <w:szCs w:val="16"/>
      <w:lang w:val="es-ES_tradnl" w:eastAsia="es-ES"/>
    </w:rPr>
  </w:style>
  <w:style w:type="paragraph" w:customStyle="1" w:styleId="Portada5">
    <w:name w:val="Portada5"/>
    <w:basedOn w:val="Normal"/>
    <w:next w:val="Normal"/>
    <w:rsid w:val="002A4EEE"/>
    <w:pPr>
      <w:widowControl w:val="0"/>
      <w:tabs>
        <w:tab w:val="left" w:pos="709"/>
        <w:tab w:val="left" w:pos="1418"/>
        <w:tab w:val="left" w:pos="2126"/>
        <w:tab w:val="left" w:pos="2835"/>
        <w:tab w:val="left" w:pos="3544"/>
      </w:tabs>
      <w:spacing w:after="120"/>
      <w:jc w:val="both"/>
    </w:pPr>
    <w:rPr>
      <w:rFonts w:ascii="Arial" w:hAnsi="Arial"/>
      <w:sz w:val="16"/>
    </w:rPr>
  </w:style>
  <w:style w:type="paragraph" w:customStyle="1" w:styleId="epgrafe">
    <w:name w:val="epígrafe"/>
    <w:basedOn w:val="Normal"/>
    <w:rsid w:val="00BC3B89"/>
    <w:rPr>
      <w:rFonts w:ascii="Courier New" w:hAnsi="Courier New"/>
      <w:sz w:val="24"/>
      <w:lang w:val="es-PE"/>
    </w:rPr>
  </w:style>
  <w:style w:type="character" w:customStyle="1" w:styleId="TtuloCar">
    <w:name w:val="Título Car"/>
    <w:link w:val="Ttulo"/>
    <w:uiPriority w:val="10"/>
    <w:rsid w:val="00BC3B89"/>
    <w:rPr>
      <w:rFonts w:ascii="Arial" w:hAnsi="Arial"/>
      <w:b/>
      <w:sz w:val="24"/>
      <w:lang w:val="es-ES" w:eastAsia="es-ES"/>
    </w:rPr>
  </w:style>
  <w:style w:type="character" w:customStyle="1" w:styleId="EncabezadoCar">
    <w:name w:val="Encabezado Car"/>
    <w:aliases w:val="encabezado Car,h Car,E Car"/>
    <w:link w:val="Encabezado"/>
    <w:uiPriority w:val="99"/>
    <w:rsid w:val="00BC3B89"/>
    <w:rPr>
      <w:lang w:val="es-ES_tradnl" w:eastAsia="es-ES"/>
    </w:rPr>
  </w:style>
  <w:style w:type="table" w:styleId="Tablaconcuadrcula">
    <w:name w:val="Table Grid"/>
    <w:basedOn w:val="Tablanormal"/>
    <w:uiPriority w:val="39"/>
    <w:rsid w:val="00BC3B89"/>
    <w:rPr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21">
    <w:name w:val="Tabla normal 21"/>
    <w:basedOn w:val="Tablanormal"/>
    <w:uiPriority w:val="42"/>
    <w:rsid w:val="00BC3B89"/>
    <w:rPr>
      <w:lang w:val="es-ES" w:eastAsia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Subttulo">
    <w:name w:val="Subtitle"/>
    <w:basedOn w:val="Normal"/>
    <w:next w:val="Normal"/>
    <w:link w:val="SubttuloCar"/>
    <w:qFormat/>
    <w:rsid w:val="00BC3B89"/>
    <w:pPr>
      <w:numPr>
        <w:ilvl w:val="1"/>
      </w:numPr>
      <w:spacing w:after="160"/>
    </w:pPr>
    <w:rPr>
      <w:rFonts w:ascii="Arial" w:eastAsiaTheme="minorEastAsia" w:hAnsi="Arial" w:cstheme="minorBidi"/>
      <w:b/>
      <w:spacing w:val="15"/>
      <w:sz w:val="22"/>
      <w:szCs w:val="22"/>
      <w:lang w:val="es-ES"/>
    </w:rPr>
  </w:style>
  <w:style w:type="character" w:customStyle="1" w:styleId="SubttuloCar">
    <w:name w:val="Subtítulo Car"/>
    <w:basedOn w:val="Fuentedeprrafopredeter"/>
    <w:link w:val="Subttulo"/>
    <w:rsid w:val="00BC3B89"/>
    <w:rPr>
      <w:rFonts w:ascii="Arial" w:eastAsiaTheme="minorEastAsia" w:hAnsi="Arial" w:cstheme="minorBidi"/>
      <w:b/>
      <w:spacing w:val="15"/>
      <w:sz w:val="22"/>
      <w:szCs w:val="22"/>
      <w:lang w:val="es-ES" w:eastAsia="es-ES"/>
    </w:rPr>
  </w:style>
  <w:style w:type="paragraph" w:styleId="Prrafodelista">
    <w:name w:val="List Paragraph"/>
    <w:aliases w:val="lp1,List Paragraph1,List Paragraph11"/>
    <w:basedOn w:val="Normal"/>
    <w:link w:val="PrrafodelistaCar"/>
    <w:uiPriority w:val="34"/>
    <w:qFormat/>
    <w:rsid w:val="00922C52"/>
    <w:pPr>
      <w:ind w:left="720"/>
      <w:contextualSpacing/>
    </w:pPr>
  </w:style>
  <w:style w:type="paragraph" w:customStyle="1" w:styleId="TableText">
    <w:name w:val="Table Text"/>
    <w:aliases w:val="tt"/>
    <w:basedOn w:val="Normal"/>
    <w:rsid w:val="00F42B78"/>
    <w:pPr>
      <w:spacing w:before="60" w:after="60"/>
    </w:pPr>
    <w:rPr>
      <w:rFonts w:ascii="Arial" w:hAnsi="Arial"/>
      <w:sz w:val="18"/>
      <w:lang w:val="en-GB" w:eastAsia="en-US"/>
    </w:rPr>
  </w:style>
  <w:style w:type="character" w:customStyle="1" w:styleId="PrrafodelistaCar">
    <w:name w:val="Párrafo de lista Car"/>
    <w:aliases w:val="lp1 Car,List Paragraph1 Car,List Paragraph11 Car"/>
    <w:basedOn w:val="Fuentedeprrafopredeter"/>
    <w:link w:val="Prrafodelista"/>
    <w:uiPriority w:val="34"/>
    <w:rsid w:val="00F42B78"/>
    <w:rPr>
      <w:lang w:val="es-ES_tradnl" w:eastAsia="es-ES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F42B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F42B78"/>
    <w:rPr>
      <w:rFonts w:ascii="Courier New" w:hAnsi="Courier New" w:cs="Courier New"/>
      <w:lang w:val="es-ES" w:eastAsia="es-ES"/>
    </w:rPr>
  </w:style>
  <w:style w:type="character" w:customStyle="1" w:styleId="PiedepginaCar">
    <w:name w:val="Pie de página Car"/>
    <w:aliases w:val="pie de página Car"/>
    <w:basedOn w:val="Fuentedeprrafopredeter"/>
    <w:link w:val="Piedepgina"/>
    <w:uiPriority w:val="99"/>
    <w:rsid w:val="00880CF0"/>
    <w:rPr>
      <w:lang w:val="es-ES_tradnl" w:eastAsia="es-ES"/>
    </w:rPr>
  </w:style>
  <w:style w:type="character" w:customStyle="1" w:styleId="EN2">
    <w:name w:val="EN2"/>
    <w:rsid w:val="009C7651"/>
    <w:rPr>
      <w:rFonts w:ascii="Arial" w:hAnsi="Arial"/>
      <w:noProof w:val="0"/>
      <w:sz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DE30E3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i/>
      <w:color w:val="365F91" w:themeColor="accent1" w:themeShade="BF"/>
      <w:sz w:val="32"/>
      <w:szCs w:val="32"/>
      <w:lang w:val="es-PE" w:eastAsia="es-PE"/>
    </w:rPr>
  </w:style>
  <w:style w:type="character" w:styleId="Hipervnculo">
    <w:name w:val="Hyperlink"/>
    <w:basedOn w:val="Fuentedeprrafopredeter"/>
    <w:uiPriority w:val="99"/>
    <w:unhideWhenUsed/>
    <w:rsid w:val="00DE30E3"/>
    <w:rPr>
      <w:color w:val="0000FF" w:themeColor="hyperlink"/>
      <w:u w:val="single"/>
    </w:rPr>
  </w:style>
  <w:style w:type="table" w:styleId="Tablanormal5">
    <w:name w:val="Plain Table 5"/>
    <w:basedOn w:val="Tablanormal"/>
    <w:uiPriority w:val="45"/>
    <w:rsid w:val="008E6A1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8E2AD5"/>
    <w:rPr>
      <w:color w:val="605E5C"/>
      <w:shd w:val="clear" w:color="auto" w:fill="E1DFDD"/>
    </w:rPr>
  </w:style>
  <w:style w:type="paragraph" w:styleId="TDC2">
    <w:name w:val="toc 2"/>
    <w:basedOn w:val="Normal"/>
    <w:next w:val="Normal"/>
    <w:autoRedefine/>
    <w:uiPriority w:val="39"/>
    <w:unhideWhenUsed/>
    <w:rsid w:val="006C2044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1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56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9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8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08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7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3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7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2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6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3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1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0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oter" Target="footer2.xml"/><Relationship Id="rId8" Type="http://schemas.openxmlformats.org/officeDocument/2006/relationships/webSettings" Target="webSetting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WORD\PLANTILL\ETG01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060089C5EE9C40AA312BE2A70F3694" ma:contentTypeVersion="4" ma:contentTypeDescription="Crear nuevo documento." ma:contentTypeScope="" ma:versionID="af7a4a028da9fbc097e04fb756c25d64">
  <xsd:schema xmlns:xsd="http://www.w3.org/2001/XMLSchema" xmlns:xs="http://www.w3.org/2001/XMLSchema" xmlns:p="http://schemas.microsoft.com/office/2006/metadata/properties" xmlns:ns1="http://schemas.microsoft.com/sharepoint/v3" xmlns:ns2="db0671d4-a5ca-4dad-a201-6482ffb3bf9a" targetNamespace="http://schemas.microsoft.com/office/2006/metadata/properties" ma:root="true" ma:fieldsID="5bfac27be5db24d486f981080c02cf00" ns1:_="" ns2:_="">
    <xsd:import namespace="http://schemas.microsoft.com/sharepoint/v3"/>
    <xsd:import namespace="db0671d4-a5ca-4dad-a201-6482ffb3bf9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1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0671d4-a5ca-4dad-a201-6482ffb3bf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6BAC57-BE4D-49D0-93C2-72113A557AB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BD9EDBA-D953-46D3-BAF4-7EF41367D6A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A41BE047-76DF-4E0E-8D7D-B39AC88091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b0671d4-a5ca-4dad-a201-6482ffb3bf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DD16DBC-2CDA-4B05-9EE8-D352F0FD9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ETG01.DOT</Template>
  <TotalTime>10</TotalTime>
  <Pages>16</Pages>
  <Words>620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Apertura</vt:lpstr>
    </vt:vector>
  </TitlesOfParts>
  <Company>Telefónica del Perú</Company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Apertura</dc:title>
  <dc:creator>Desconocido</dc:creator>
  <cp:lastModifiedBy>u201823368 (Zuñiga Cordova, Johan Poul Hugo)</cp:lastModifiedBy>
  <cp:revision>3</cp:revision>
  <cp:lastPrinted>2000-07-18T19:57:00Z</cp:lastPrinted>
  <dcterms:created xsi:type="dcterms:W3CDTF">2025-12-17T17:46:00Z</dcterms:created>
  <dcterms:modified xsi:type="dcterms:W3CDTF">2025-12-17T17:54:00Z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0x01010019060089C5EE9C40AA312BE2A70F3694</vt:lpwstr>
  </property>
</Properties>
</file>